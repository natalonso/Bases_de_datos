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A2F155" w14:textId="77777777" w:rsidR="00FB3AC0" w:rsidRPr="00833DE9" w:rsidRDefault="00FB3AC0" w:rsidP="007626E6">
      <w:pPr>
        <w:jc w:val="both"/>
        <w:rPr>
          <w:rFonts w:ascii="Arial" w:hAnsi="Arial" w:cs="Arial"/>
        </w:rPr>
      </w:pPr>
    </w:p>
    <w:p w14:paraId="04110839" w14:textId="77777777" w:rsidR="00F069DA" w:rsidRPr="00833DE9" w:rsidRDefault="00F069DA" w:rsidP="007626E6">
      <w:pPr>
        <w:jc w:val="both"/>
        <w:rPr>
          <w:rFonts w:ascii="Arial" w:hAnsi="Arial" w:cs="Arial"/>
        </w:rPr>
      </w:pPr>
    </w:p>
    <w:p w14:paraId="1C752AFB" w14:textId="77777777" w:rsidR="00877A67" w:rsidRPr="00833DE9" w:rsidRDefault="00877A67" w:rsidP="007626E6">
      <w:pPr>
        <w:jc w:val="both"/>
        <w:rPr>
          <w:rFonts w:ascii="Arial" w:hAnsi="Arial" w:cs="Arial"/>
        </w:rPr>
      </w:pPr>
    </w:p>
    <w:p w14:paraId="55FEA278" w14:textId="77777777" w:rsidR="001921D6" w:rsidRPr="00833DE9" w:rsidRDefault="001921D6" w:rsidP="007626E6">
      <w:pPr>
        <w:jc w:val="both"/>
        <w:rPr>
          <w:rFonts w:ascii="Arial" w:hAnsi="Arial" w:cs="Arial"/>
        </w:rPr>
      </w:pPr>
    </w:p>
    <w:p w14:paraId="24ABB3C8" w14:textId="63C80274" w:rsidR="001921D6" w:rsidRPr="00833DE9" w:rsidRDefault="001921D6" w:rsidP="007626E6">
      <w:pPr>
        <w:jc w:val="both"/>
        <w:rPr>
          <w:rFonts w:ascii="Arial" w:hAnsi="Arial" w:cs="Arial"/>
        </w:rPr>
      </w:pPr>
    </w:p>
    <w:p w14:paraId="6A1CBF7E" w14:textId="10F1565B" w:rsidR="00877A67" w:rsidRPr="00833DE9" w:rsidRDefault="00877A67" w:rsidP="007626E6">
      <w:pPr>
        <w:jc w:val="both"/>
        <w:rPr>
          <w:rFonts w:ascii="Arial" w:hAnsi="Arial" w:cs="Arial"/>
        </w:rPr>
      </w:pPr>
    </w:p>
    <w:p w14:paraId="6BEB3BAF" w14:textId="77777777" w:rsidR="00330F5D" w:rsidRPr="00833DE9" w:rsidRDefault="00330F5D" w:rsidP="007626E6">
      <w:pPr>
        <w:jc w:val="both"/>
        <w:rPr>
          <w:rFonts w:ascii="Arial" w:hAnsi="Arial" w:cs="Arial"/>
        </w:rPr>
      </w:pPr>
    </w:p>
    <w:p w14:paraId="3A5D8C87" w14:textId="1FA9E3B3" w:rsidR="00330F5D" w:rsidRPr="00833DE9" w:rsidRDefault="00330F5D" w:rsidP="007626E6">
      <w:pPr>
        <w:jc w:val="both"/>
        <w:rPr>
          <w:rFonts w:ascii="Arial" w:hAnsi="Arial" w:cs="Arial"/>
        </w:rPr>
      </w:pPr>
    </w:p>
    <w:p w14:paraId="31E4FCDF" w14:textId="59601B3B" w:rsidR="00330F5D" w:rsidRPr="00833DE9" w:rsidRDefault="00FF76CF" w:rsidP="007626E6">
      <w:pPr>
        <w:jc w:val="both"/>
        <w:rPr>
          <w:rFonts w:ascii="Arial" w:hAnsi="Arial" w:cs="Arial"/>
        </w:rPr>
      </w:pPr>
      <w:r w:rsidRPr="00FF76CF">
        <w:rPr>
          <w:rFonts w:ascii="Arial" w:hAnsi="Arial" w:cs="Arial"/>
          <w:noProof/>
        </w:rPr>
        <w:drawing>
          <wp:anchor distT="0" distB="0" distL="114300" distR="114300" simplePos="0" relativeHeight="251664384" behindDoc="1" locked="0" layoutInCell="1" allowOverlap="1" wp14:anchorId="6BCD7FE4" wp14:editId="7D5CED88">
            <wp:simplePos x="0" y="0"/>
            <wp:positionH relativeFrom="page">
              <wp:align>center</wp:align>
            </wp:positionH>
            <wp:positionV relativeFrom="paragraph">
              <wp:posOffset>46355</wp:posOffset>
            </wp:positionV>
            <wp:extent cx="1456690" cy="706755"/>
            <wp:effectExtent l="0" t="0" r="0" b="0"/>
            <wp:wrapTight wrapText="bothSides">
              <wp:wrapPolygon edited="0">
                <wp:start x="0" y="0"/>
                <wp:lineTo x="0" y="20960"/>
                <wp:lineTo x="21186" y="20960"/>
                <wp:lineTo x="21186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6690" cy="70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E4206BC" wp14:editId="7A2B0D53">
                <wp:simplePos x="0" y="0"/>
                <wp:positionH relativeFrom="column">
                  <wp:posOffset>344805</wp:posOffset>
                </wp:positionH>
                <wp:positionV relativeFrom="paragraph">
                  <wp:posOffset>61595</wp:posOffset>
                </wp:positionV>
                <wp:extent cx="5000625" cy="2612390"/>
                <wp:effectExtent l="0" t="0" r="99060" b="92710"/>
                <wp:wrapNone/>
                <wp:docPr id="8" name="AutoShape 1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00625" cy="2612390"/>
                        </a:xfrm>
                        <a:prstGeom prst="bracketPair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chemeClr val="lt1">
                                <a:lumMod val="100000"/>
                                <a:lumOff val="0"/>
                              </a:schemeClr>
                            </a:gs>
                            <a:gs pos="100000">
                              <a:schemeClr val="dk1">
                                <a:lumMod val="40000"/>
                                <a:lumOff val="60000"/>
                              </a:schemeClr>
                            </a:gs>
                          </a:gsLst>
                          <a:lin ang="5400000" scaled="1"/>
                        </a:gradFill>
                        <a:ln w="12700">
                          <a:solidFill>
                            <a:schemeClr val="dk1">
                              <a:lumMod val="60000"/>
                              <a:lumOff val="40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107763" dir="2700000" algn="ctr" rotWithShape="0">
                            <a:schemeClr val="l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C69286" w14:textId="77777777" w:rsidR="00FF76CF" w:rsidRDefault="00FF76CF" w:rsidP="00877A67">
                            <w:pPr>
                              <w:pStyle w:val="TITREDOC"/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4D066FD" w14:textId="77777777" w:rsidR="00FF76CF" w:rsidRDefault="00FF76CF" w:rsidP="00877A67">
                            <w:pPr>
                              <w:pStyle w:val="TITREDOC"/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D2AA192" w14:textId="59EFEFD3" w:rsidR="002C2A59" w:rsidRPr="00E2043C" w:rsidRDefault="002C2A59" w:rsidP="00877A67">
                            <w:pPr>
                              <w:pStyle w:val="TITREDOC"/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2043C"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Práctica </w:t>
                            </w:r>
                            <w:r w:rsidR="001A51C5"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Base de Datos no Convencionales</w:t>
                            </w:r>
                          </w:p>
                          <w:p w14:paraId="27853F99" w14:textId="343CE1FD" w:rsidR="002C2A59" w:rsidRPr="00E2043C" w:rsidRDefault="002C2A59" w:rsidP="00877A67">
                            <w:pPr>
                              <w:pStyle w:val="TITREDOC"/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2043C">
                              <w:rPr>
                                <w:rFonts w:asciiTheme="minorHAnsi" w:hAnsiTheme="minorHAnsi"/>
                                <w:b w:val="0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(Máster Data Science)</w:t>
                            </w:r>
                          </w:p>
                          <w:p w14:paraId="3DE59717" w14:textId="77777777" w:rsidR="002C2A59" w:rsidRPr="00E2043C" w:rsidRDefault="002C2A59" w:rsidP="004A4492">
                            <w:pPr>
                              <w:pStyle w:val="TITREDOC"/>
                              <w:jc w:val="left"/>
                              <w:rPr>
                                <w:rFonts w:asciiTheme="minorHAnsi" w:hAnsiTheme="minorHAnsi"/>
                                <w:color w:val="auto"/>
                                <w:sz w:val="28"/>
                                <w:szCs w:val="28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E2043C">
                              <w:rPr>
                                <w:rFonts w:asciiTheme="minorHAnsi" w:hAnsiTheme="minorHAnsi"/>
                                <w:color w:val="auto"/>
                                <w:sz w:val="36"/>
                                <w:szCs w:val="36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                             </w:t>
                            </w:r>
                          </w:p>
                          <w:p w14:paraId="2BE22446" w14:textId="5F211057" w:rsidR="002C2A59" w:rsidRPr="00E2043C" w:rsidRDefault="001A51C5" w:rsidP="00877A67">
                            <w:pPr>
                              <w:pStyle w:val="TITREDOC"/>
                              <w:rPr>
                                <w:rFonts w:ascii="Helvetica" w:hAnsi="Helvetica"/>
                                <w:color w:val="aut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auto"/>
                                <w:sz w:val="28"/>
                                <w:szCs w:val="28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Beatriz Visitación, Natalia Alonso y </w:t>
                            </w:r>
                            <w:r w:rsidR="002C2A59">
                              <w:rPr>
                                <w:rFonts w:asciiTheme="minorHAnsi" w:hAnsiTheme="minorHAnsi"/>
                                <w:color w:val="auto"/>
                                <w:sz w:val="28"/>
                                <w:szCs w:val="28"/>
                                <w:lang w:val="es-ES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Susana Albarrán Félix</w:t>
                            </w:r>
                          </w:p>
                          <w:p w14:paraId="1D965FE2" w14:textId="77777777" w:rsidR="002C2A59" w:rsidRPr="00E2043C" w:rsidRDefault="002C2A59" w:rsidP="00877A67">
                            <w:pPr>
                              <w:pStyle w:val="TITREDOC"/>
                              <w:rPr>
                                <w:rFonts w:ascii="Helvetica" w:hAnsi="Helvetica"/>
                                <w:color w:val="aut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CE91B66" w14:textId="77777777" w:rsidR="002C2A59" w:rsidRPr="00E2043C" w:rsidRDefault="002C2A59" w:rsidP="00877A67">
                            <w:pPr>
                              <w:pStyle w:val="TITREDOC"/>
                              <w:rPr>
                                <w:rFonts w:ascii="Helvetica" w:hAnsi="Helvetica"/>
                                <w:color w:val="aut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5CCD7AC" w14:textId="77777777" w:rsidR="002C2A59" w:rsidRPr="00E2043C" w:rsidRDefault="002C2A59" w:rsidP="00877A67">
                            <w:pPr>
                              <w:pStyle w:val="TITREDOC"/>
                              <w:rPr>
                                <w:rFonts w:ascii="Helvetica" w:hAnsi="Helvetica"/>
                                <w:color w:val="aut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E7A9D21" w14:textId="77777777" w:rsidR="002C2A59" w:rsidRPr="00E2043C" w:rsidRDefault="002C2A59" w:rsidP="00877A67">
                            <w:pPr>
                              <w:pStyle w:val="TITREDOC"/>
                              <w:rPr>
                                <w:rFonts w:ascii="Helvetica" w:hAnsi="Helvetica"/>
                                <w:color w:val="auto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0EAC4F1" w14:textId="77777777" w:rsidR="002C2A59" w:rsidRPr="00E2043C" w:rsidRDefault="002C2A59" w:rsidP="00877A67">
                            <w:pPr>
                              <w:jc w:val="center"/>
                              <w:rPr>
                                <w:i/>
                                <w:lang w:val="fr-FR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4206BC"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1235" o:spid="_x0000_s1026" type="#_x0000_t185" style="position:absolute;left:0;text-align:left;margin-left:27.15pt;margin-top:4.85pt;width:393.75pt;height:205.7pt;z-index:-2516531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" filled="t" fillcolor="white [3201]" strokecolor="#666 [1936]" strokeweight="1pt">
                <v:fill color2="#999 [1296]" focus="100%" type="gradient"/>
                <v:shadow on="t" color="#7f7f7f [1601]" opacity=".5" offset="6pt,6pt"/>
                <v:textbox>
                  <w:txbxContent>
                    <w:p w14:paraId="21C69286" w14:textId="77777777" w:rsidR="00FF76CF" w:rsidRDefault="00FF76CF" w:rsidP="00877A67">
                      <w:pPr>
                        <w:pStyle w:val="TITREDOC"/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64D066FD" w14:textId="77777777" w:rsidR="00FF76CF" w:rsidRDefault="00FF76CF" w:rsidP="00877A67">
                      <w:pPr>
                        <w:pStyle w:val="TITREDOC"/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3D2AA192" w14:textId="59EFEFD3" w:rsidR="002C2A59" w:rsidRPr="00E2043C" w:rsidRDefault="002C2A59" w:rsidP="00877A67">
                      <w:pPr>
                        <w:pStyle w:val="TITREDOC"/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2043C"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Práctica </w:t>
                      </w:r>
                      <w:r w:rsidR="001A51C5"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Base de Datos no Convencionales</w:t>
                      </w:r>
                    </w:p>
                    <w:p w14:paraId="27853F99" w14:textId="343CE1FD" w:rsidR="002C2A59" w:rsidRPr="00E2043C" w:rsidRDefault="002C2A59" w:rsidP="00877A67">
                      <w:pPr>
                        <w:pStyle w:val="TITREDOC"/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2043C">
                        <w:rPr>
                          <w:rFonts w:asciiTheme="minorHAnsi" w:hAnsiTheme="minorHAnsi"/>
                          <w:b w:val="0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(Máster Data Science)</w:t>
                      </w:r>
                    </w:p>
                    <w:p w14:paraId="3DE59717" w14:textId="77777777" w:rsidR="002C2A59" w:rsidRPr="00E2043C" w:rsidRDefault="002C2A59" w:rsidP="004A4492">
                      <w:pPr>
                        <w:pStyle w:val="TITREDOC"/>
                        <w:jc w:val="left"/>
                        <w:rPr>
                          <w:rFonts w:asciiTheme="minorHAnsi" w:hAnsiTheme="minorHAnsi"/>
                          <w:color w:val="auto"/>
                          <w:sz w:val="28"/>
                          <w:szCs w:val="28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E2043C">
                        <w:rPr>
                          <w:rFonts w:asciiTheme="minorHAnsi" w:hAnsiTheme="minorHAnsi"/>
                          <w:color w:val="auto"/>
                          <w:sz w:val="36"/>
                          <w:szCs w:val="36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                             </w:t>
                      </w:r>
                    </w:p>
                    <w:p w14:paraId="2BE22446" w14:textId="5F211057" w:rsidR="002C2A59" w:rsidRPr="00E2043C" w:rsidRDefault="001A51C5" w:rsidP="00877A67">
                      <w:pPr>
                        <w:pStyle w:val="TITREDOC"/>
                        <w:rPr>
                          <w:rFonts w:ascii="Helvetica" w:hAnsi="Helvetica"/>
                          <w:color w:val="aut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Theme="minorHAnsi" w:hAnsiTheme="minorHAnsi"/>
                          <w:color w:val="auto"/>
                          <w:sz w:val="28"/>
                          <w:szCs w:val="28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Beatriz Visitación, Natalia Alonso y </w:t>
                      </w:r>
                      <w:r w:rsidR="002C2A59">
                        <w:rPr>
                          <w:rFonts w:asciiTheme="minorHAnsi" w:hAnsiTheme="minorHAnsi"/>
                          <w:color w:val="auto"/>
                          <w:sz w:val="28"/>
                          <w:szCs w:val="28"/>
                          <w:lang w:val="es-ES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Susana Albarrán Félix</w:t>
                      </w:r>
                    </w:p>
                    <w:p w14:paraId="1D965FE2" w14:textId="77777777" w:rsidR="002C2A59" w:rsidRPr="00E2043C" w:rsidRDefault="002C2A59" w:rsidP="00877A67">
                      <w:pPr>
                        <w:pStyle w:val="TITREDOC"/>
                        <w:rPr>
                          <w:rFonts w:ascii="Helvetica" w:hAnsi="Helvetica"/>
                          <w:color w:val="aut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2CE91B66" w14:textId="77777777" w:rsidR="002C2A59" w:rsidRPr="00E2043C" w:rsidRDefault="002C2A59" w:rsidP="00877A67">
                      <w:pPr>
                        <w:pStyle w:val="TITREDOC"/>
                        <w:rPr>
                          <w:rFonts w:ascii="Helvetica" w:hAnsi="Helvetica"/>
                          <w:color w:val="aut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05CCD7AC" w14:textId="77777777" w:rsidR="002C2A59" w:rsidRPr="00E2043C" w:rsidRDefault="002C2A59" w:rsidP="00877A67">
                      <w:pPr>
                        <w:pStyle w:val="TITREDOC"/>
                        <w:rPr>
                          <w:rFonts w:ascii="Helvetica" w:hAnsi="Helvetica"/>
                          <w:color w:val="aut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1E7A9D21" w14:textId="77777777" w:rsidR="002C2A59" w:rsidRPr="00E2043C" w:rsidRDefault="002C2A59" w:rsidP="00877A67">
                      <w:pPr>
                        <w:pStyle w:val="TITREDOC"/>
                        <w:rPr>
                          <w:rFonts w:ascii="Helvetica" w:hAnsi="Helvetica"/>
                          <w:color w:val="auto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  <w:p w14:paraId="60EAC4F1" w14:textId="77777777" w:rsidR="002C2A59" w:rsidRPr="00E2043C" w:rsidRDefault="002C2A59" w:rsidP="00877A67">
                      <w:pPr>
                        <w:jc w:val="center"/>
                        <w:rPr>
                          <w:i/>
                          <w:lang w:val="fr-FR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8C5CB15" w14:textId="033D1520" w:rsidR="00330F5D" w:rsidRPr="00833DE9" w:rsidRDefault="00330F5D" w:rsidP="007626E6">
      <w:pPr>
        <w:jc w:val="both"/>
        <w:rPr>
          <w:rFonts w:ascii="Arial" w:hAnsi="Arial" w:cs="Arial"/>
        </w:rPr>
      </w:pPr>
    </w:p>
    <w:p w14:paraId="170CB6D4" w14:textId="09030002" w:rsidR="00AC49A1" w:rsidRPr="00833DE9" w:rsidRDefault="00AC49A1" w:rsidP="007626E6">
      <w:pPr>
        <w:jc w:val="both"/>
        <w:rPr>
          <w:rFonts w:ascii="Arial" w:hAnsi="Arial" w:cs="Arial"/>
        </w:rPr>
      </w:pPr>
    </w:p>
    <w:p w14:paraId="5DCEA075" w14:textId="77777777" w:rsidR="00AC49A1" w:rsidRPr="00833DE9" w:rsidRDefault="00AC49A1" w:rsidP="007626E6">
      <w:pPr>
        <w:jc w:val="both"/>
        <w:rPr>
          <w:rFonts w:ascii="Arial" w:hAnsi="Arial" w:cs="Arial"/>
        </w:rPr>
      </w:pPr>
    </w:p>
    <w:p w14:paraId="5AEE803E" w14:textId="77777777" w:rsidR="00AC49A1" w:rsidRPr="00833DE9" w:rsidRDefault="00AC49A1" w:rsidP="007626E6">
      <w:pPr>
        <w:jc w:val="both"/>
        <w:rPr>
          <w:rFonts w:ascii="Arial" w:hAnsi="Arial" w:cs="Arial"/>
          <w:sz w:val="36"/>
          <w:szCs w:val="36"/>
        </w:rPr>
      </w:pPr>
    </w:p>
    <w:p w14:paraId="0ABABF44" w14:textId="77777777" w:rsidR="00F069DA" w:rsidRPr="00833DE9" w:rsidRDefault="00F069DA" w:rsidP="007626E6">
      <w:pPr>
        <w:jc w:val="both"/>
        <w:rPr>
          <w:rFonts w:ascii="Arial" w:hAnsi="Arial" w:cs="Arial"/>
          <w:sz w:val="36"/>
          <w:szCs w:val="36"/>
        </w:rPr>
      </w:pPr>
    </w:p>
    <w:p w14:paraId="39484708" w14:textId="77777777" w:rsidR="00F069DA" w:rsidRPr="00833DE9" w:rsidRDefault="00F069DA" w:rsidP="007626E6">
      <w:pPr>
        <w:jc w:val="both"/>
        <w:rPr>
          <w:rFonts w:ascii="Arial" w:hAnsi="Arial" w:cs="Arial"/>
          <w:sz w:val="36"/>
          <w:szCs w:val="36"/>
        </w:rPr>
      </w:pPr>
    </w:p>
    <w:p w14:paraId="24D9C1A5" w14:textId="77777777" w:rsidR="00F069DA" w:rsidRPr="00833DE9" w:rsidRDefault="00F069DA" w:rsidP="007626E6">
      <w:pPr>
        <w:jc w:val="both"/>
        <w:rPr>
          <w:rFonts w:ascii="Arial" w:hAnsi="Arial" w:cs="Arial"/>
          <w:sz w:val="36"/>
          <w:szCs w:val="36"/>
        </w:rPr>
      </w:pPr>
    </w:p>
    <w:p w14:paraId="50E69235" w14:textId="77777777" w:rsidR="00F069DA" w:rsidRPr="00833DE9" w:rsidRDefault="00F069DA" w:rsidP="007626E6">
      <w:pPr>
        <w:jc w:val="both"/>
        <w:rPr>
          <w:rFonts w:ascii="Arial" w:hAnsi="Arial" w:cs="Arial"/>
          <w:sz w:val="36"/>
          <w:szCs w:val="36"/>
        </w:rPr>
      </w:pPr>
    </w:p>
    <w:p w14:paraId="3883EF18" w14:textId="2275E10F" w:rsidR="009853C4" w:rsidRPr="00833DE9" w:rsidRDefault="001A51C5" w:rsidP="001A51C5">
      <w:pPr>
        <w:tabs>
          <w:tab w:val="left" w:pos="2196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38783E84" w14:textId="77777777" w:rsidR="00E868A3" w:rsidRPr="00833DE9" w:rsidRDefault="00E868A3" w:rsidP="007626E6">
      <w:pPr>
        <w:jc w:val="both"/>
        <w:rPr>
          <w:rFonts w:ascii="Arial" w:hAnsi="Arial" w:cs="Arial"/>
        </w:rPr>
      </w:pPr>
    </w:p>
    <w:p w14:paraId="78031CC6" w14:textId="4A7F0A80" w:rsidR="000F1C21" w:rsidRDefault="00AC49A1" w:rsidP="007626E6">
      <w:pPr>
        <w:jc w:val="both"/>
        <w:rPr>
          <w:rFonts w:ascii="Arial" w:hAnsi="Arial" w:cs="Arial"/>
        </w:rPr>
      </w:pPr>
      <w:r w:rsidRPr="00833DE9">
        <w:rPr>
          <w:rFonts w:ascii="Arial" w:hAnsi="Arial" w:cs="Arial"/>
        </w:rPr>
        <w:br w:type="page"/>
      </w:r>
    </w:p>
    <w:p w14:paraId="06C2BC40" w14:textId="77777777" w:rsidR="00464E93" w:rsidRPr="00833DE9" w:rsidRDefault="00464E93" w:rsidP="007626E6">
      <w:pPr>
        <w:jc w:val="both"/>
        <w:rPr>
          <w:rFonts w:ascii="Arial" w:hAnsi="Arial" w:cs="Arial"/>
        </w:rPr>
      </w:pPr>
    </w:p>
    <w:p w14:paraId="2A73DB6E" w14:textId="77777777" w:rsidR="00337DA8" w:rsidRPr="00833DE9" w:rsidRDefault="00337DA8" w:rsidP="007626E6">
      <w:pPr>
        <w:tabs>
          <w:tab w:val="left" w:pos="4074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iCs/>
          <w:color w:val="000000" w:themeColor="text1"/>
          <w:spacing w:val="60"/>
        </w:rPr>
      </w:pPr>
    </w:p>
    <w:p w14:paraId="39B5DC69" w14:textId="77777777" w:rsidR="00337DA8" w:rsidRPr="00833DE9" w:rsidRDefault="00337DA8" w:rsidP="007626E6">
      <w:pPr>
        <w:tabs>
          <w:tab w:val="left" w:pos="4074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iCs/>
          <w:color w:val="000000" w:themeColor="text1"/>
          <w:spacing w:val="60"/>
        </w:rPr>
      </w:pPr>
    </w:p>
    <w:p w14:paraId="10D56CA2" w14:textId="77777777" w:rsidR="001921D6" w:rsidRPr="00833DE9" w:rsidRDefault="001921D6" w:rsidP="007626E6">
      <w:pPr>
        <w:tabs>
          <w:tab w:val="left" w:pos="4074"/>
        </w:tabs>
        <w:overflowPunct w:val="0"/>
        <w:autoSpaceDE w:val="0"/>
        <w:autoSpaceDN w:val="0"/>
        <w:adjustRightInd w:val="0"/>
        <w:spacing w:before="60"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iCs/>
          <w:color w:val="000000" w:themeColor="text1"/>
          <w:spacing w:val="60"/>
        </w:rPr>
      </w:pPr>
    </w:p>
    <w:p w14:paraId="733CD4F1" w14:textId="77777777" w:rsidR="00FF76CF" w:rsidRDefault="00FF76CF" w:rsidP="005356BF">
      <w:pPr>
        <w:jc w:val="both"/>
        <w:rPr>
          <w:rFonts w:cs="Arial"/>
          <w:b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54456A11" w14:textId="77777777" w:rsidR="00FF76CF" w:rsidRDefault="00FF76CF" w:rsidP="005356BF">
      <w:pPr>
        <w:jc w:val="both"/>
        <w:rPr>
          <w:rFonts w:cs="Arial"/>
          <w:b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04AF8C00" w14:textId="77777777" w:rsidR="00470427" w:rsidRDefault="00D20811" w:rsidP="005356BF">
      <w:pPr>
        <w:jc w:val="both"/>
        <w:rPr>
          <w:noProof/>
        </w:rPr>
      </w:pPr>
      <w:r w:rsidRPr="00E2043C">
        <w:rPr>
          <w:rFonts w:cs="Arial"/>
          <w:b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Contenidos</w:t>
      </w:r>
      <w:r w:rsidR="00135565" w:rsidRPr="00D0564D">
        <w:rPr>
          <w:rFonts w:ascii="Arial" w:hAnsi="Arial" w:cs="Arial"/>
          <w:b/>
          <w:sz w:val="24"/>
          <w:szCs w:val="24"/>
        </w:rPr>
        <w:fldChar w:fldCharType="begin"/>
      </w:r>
      <w:r w:rsidR="00E6771F" w:rsidRPr="00D0564D">
        <w:rPr>
          <w:rFonts w:ascii="Arial" w:hAnsi="Arial" w:cs="Arial"/>
          <w:b/>
          <w:sz w:val="24"/>
          <w:szCs w:val="24"/>
        </w:rPr>
        <w:instrText xml:space="preserve"> TOC \o "1-3" \h \z \u </w:instrText>
      </w:r>
      <w:r w:rsidR="00135565" w:rsidRPr="00D0564D">
        <w:rPr>
          <w:rFonts w:ascii="Arial" w:hAnsi="Arial" w:cs="Arial"/>
          <w:b/>
          <w:sz w:val="24"/>
          <w:szCs w:val="24"/>
        </w:rPr>
        <w:fldChar w:fldCharType="separate"/>
      </w:r>
    </w:p>
    <w:p w14:paraId="5D9A9ED6" w14:textId="7C49A47F" w:rsidR="00470427" w:rsidRDefault="00470427">
      <w:pPr>
        <w:pStyle w:val="TDC1"/>
        <w:rPr>
          <w:noProof/>
        </w:rPr>
      </w:pPr>
      <w:hyperlink w:anchor="_Toc39745375" w:history="1">
        <w:r w:rsidRPr="00B95433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1</w:t>
        </w:r>
        <w:r>
          <w:rPr>
            <w:noProof/>
          </w:rPr>
          <w:tab/>
        </w:r>
        <w:r w:rsidRPr="00B95433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00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CC527C" w14:textId="417A164F" w:rsidR="00470427" w:rsidRDefault="00470427">
      <w:pPr>
        <w:pStyle w:val="TDC1"/>
        <w:rPr>
          <w:noProof/>
        </w:rPr>
      </w:pPr>
      <w:hyperlink w:anchor="_Toc39745376" w:history="1">
        <w:r w:rsidRPr="00B95433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2</w:t>
        </w:r>
        <w:r>
          <w:rPr>
            <w:noProof/>
          </w:rPr>
          <w:tab/>
        </w:r>
        <w:r w:rsidRPr="00B95433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Captura y procesamiento de los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00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851140" w14:textId="0F19BAED" w:rsidR="00470427" w:rsidRDefault="00470427">
      <w:pPr>
        <w:pStyle w:val="TDC1"/>
        <w:rPr>
          <w:noProof/>
        </w:rPr>
      </w:pPr>
      <w:hyperlink w:anchor="_Toc39745377" w:history="1">
        <w:r w:rsidRPr="00B95433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3</w:t>
        </w:r>
        <w:r>
          <w:rPr>
            <w:noProof/>
          </w:rPr>
          <w:tab/>
        </w:r>
        <w:r w:rsidRPr="00B95433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Almacenamiento de los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00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7F3928E" w14:textId="424A8A1A" w:rsidR="00470427" w:rsidRDefault="00470427">
      <w:pPr>
        <w:pStyle w:val="TDC1"/>
        <w:rPr>
          <w:noProof/>
        </w:rPr>
      </w:pPr>
      <w:hyperlink w:anchor="_Toc39745378" w:history="1">
        <w:r w:rsidRPr="00B95433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4</w:t>
        </w:r>
        <w:r>
          <w:rPr>
            <w:noProof/>
          </w:rPr>
          <w:tab/>
        </w:r>
        <w:r w:rsidRPr="00B95433">
          <w:rPr>
            <w:rStyle w:val="Hipervnculo"/>
            <w:noProof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Análisis de los datos.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00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49FDF2" w14:textId="76CFE09C" w:rsidR="00470427" w:rsidRDefault="00470427">
      <w:pPr>
        <w:pStyle w:val="TDC2"/>
        <w:rPr>
          <w:noProof/>
        </w:rPr>
      </w:pPr>
      <w:hyperlink w:anchor="_Toc39745379" w:history="1">
        <w:r w:rsidRPr="00B95433">
          <w:rPr>
            <w:rStyle w:val="Hipervnculo"/>
            <w:noProof/>
          </w:rPr>
          <w:t>4.1</w:t>
        </w:r>
        <w:r>
          <w:rPr>
            <w:noProof/>
          </w:rPr>
          <w:tab/>
        </w:r>
        <w:r w:rsidRPr="00B95433">
          <w:rPr>
            <w:rStyle w:val="Hipervnculo"/>
            <w:noProof/>
          </w:rPr>
          <w:t>Formatos en los que se comercializa el producto 'Como y tronar'.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00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F9FF4C4" w14:textId="403637F2" w:rsidR="00470427" w:rsidRDefault="00470427">
      <w:pPr>
        <w:pStyle w:val="TDC2"/>
        <w:rPr>
          <w:noProof/>
        </w:rPr>
      </w:pPr>
      <w:hyperlink w:anchor="_Toc39745380" w:history="1">
        <w:r w:rsidRPr="00B95433">
          <w:rPr>
            <w:rStyle w:val="Hipervnculo"/>
            <w:noProof/>
          </w:rPr>
          <w:t>4.2</w:t>
        </w:r>
        <w:r>
          <w:rPr>
            <w:noProof/>
          </w:rPr>
          <w:tab/>
        </w:r>
        <w:r w:rsidRPr="00B95433">
          <w:rPr>
            <w:rStyle w:val="Hipervnculo"/>
            <w:noProof/>
          </w:rPr>
          <w:t>Cambio de nombre del producto 'Son antes' por 'Antes'.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00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67E0AD3" w14:textId="40841566" w:rsidR="00470427" w:rsidRDefault="00470427">
      <w:pPr>
        <w:pStyle w:val="TDC2"/>
        <w:rPr>
          <w:noProof/>
        </w:rPr>
      </w:pPr>
      <w:hyperlink w:anchor="_Toc39745381" w:history="1">
        <w:r w:rsidRPr="00B95433">
          <w:rPr>
            <w:rStyle w:val="Hipervnculo"/>
            <w:noProof/>
          </w:rPr>
          <w:t>4.3</w:t>
        </w:r>
        <w:r>
          <w:rPr>
            <w:noProof/>
          </w:rPr>
          <w:tab/>
        </w:r>
        <w:r w:rsidRPr="00B95433">
          <w:rPr>
            <w:rStyle w:val="Hipervnculo"/>
            <w:noProof/>
          </w:rPr>
          <w:t>El producto 'Duende y luna' empieza a comercializarse en el formato 'roasted bean’.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00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7211CD" w14:textId="75C04FD8" w:rsidR="00470427" w:rsidRDefault="00470427">
      <w:pPr>
        <w:pStyle w:val="TDC2"/>
        <w:rPr>
          <w:noProof/>
        </w:rPr>
      </w:pPr>
      <w:hyperlink w:anchor="_Toc39745382" w:history="1">
        <w:r w:rsidRPr="00B95433">
          <w:rPr>
            <w:rStyle w:val="Hipervnculo"/>
            <w:noProof/>
          </w:rPr>
          <w:t>4.4</w:t>
        </w:r>
        <w:r>
          <w:rPr>
            <w:noProof/>
          </w:rPr>
          <w:tab/>
        </w:r>
        <w:r w:rsidRPr="00B95433">
          <w:rPr>
            <w:rStyle w:val="Hipervnculo"/>
            <w:noProof/>
          </w:rPr>
          <w:t>Referencias asociadas al producto 'Milagros' con formato capsulas (formatt = ‘capsules').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00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21B472" w14:textId="1756B4AE" w:rsidR="00470427" w:rsidRDefault="00470427">
      <w:pPr>
        <w:pStyle w:val="TDC2"/>
        <w:rPr>
          <w:noProof/>
        </w:rPr>
      </w:pPr>
      <w:hyperlink w:anchor="_Toc39745383" w:history="1">
        <w:r w:rsidRPr="00B95433">
          <w:rPr>
            <w:rStyle w:val="Hipervnculo"/>
            <w:noProof/>
          </w:rPr>
          <w:t>4.5</w:t>
        </w:r>
        <w:r>
          <w:rPr>
            <w:noProof/>
          </w:rPr>
          <w:tab/>
        </w:r>
        <w:r w:rsidRPr="00B95433">
          <w:rPr>
            <w:rStyle w:val="Hipervnculo"/>
            <w:noProof/>
          </w:rPr>
          <w:t>Último pedido realizado por el usuario con nickname='cisni'.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00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14647D" w14:textId="5E0557AC" w:rsidR="00470427" w:rsidRDefault="00470427">
      <w:pPr>
        <w:pStyle w:val="TDC2"/>
        <w:rPr>
          <w:noProof/>
        </w:rPr>
      </w:pPr>
      <w:hyperlink w:anchor="_Toc39745384" w:history="1">
        <w:r w:rsidRPr="00B95433">
          <w:rPr>
            <w:rStyle w:val="Hipervnculo"/>
            <w:noProof/>
          </w:rPr>
          <w:t>4.6</w:t>
        </w:r>
        <w:r>
          <w:rPr>
            <w:noProof/>
          </w:rPr>
          <w:tab/>
        </w:r>
        <w:r w:rsidRPr="00B95433">
          <w:rPr>
            <w:rStyle w:val="Hipervnculo"/>
            <w:noProof/>
          </w:rPr>
          <w:t>Cantidad total gastada por el usuario cuyo nickname es 'naki'.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00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5FD88A" w14:textId="64D6FC93" w:rsidR="00470427" w:rsidRDefault="00470427">
      <w:pPr>
        <w:pStyle w:val="TDC2"/>
        <w:rPr>
          <w:noProof/>
        </w:rPr>
      </w:pPr>
      <w:hyperlink w:anchor="_Toc39745385" w:history="1">
        <w:r w:rsidRPr="00B95433">
          <w:rPr>
            <w:rStyle w:val="Hipervnculo"/>
            <w:noProof/>
          </w:rPr>
          <w:t>4.7</w:t>
        </w:r>
        <w:r>
          <w:rPr>
            <w:noProof/>
          </w:rPr>
          <w:tab/>
        </w:r>
        <w:r w:rsidRPr="00B95433">
          <w:rPr>
            <w:rStyle w:val="Hipervnculo"/>
            <w:noProof/>
          </w:rPr>
          <w:t>Inserción de una nueva referencia (barcode= QIO99947O91) para el producto 'Como y tronar' con formato cápsulas.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_Toc39745385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B400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569C95A" w14:textId="0662B5DA" w:rsidR="00833DE9" w:rsidRDefault="00135565" w:rsidP="007626E6">
      <w:pPr>
        <w:tabs>
          <w:tab w:val="right" w:leader="dot" w:pos="8789"/>
          <w:tab w:val="right" w:leader="dot" w:pos="8931"/>
          <w:tab w:val="right" w:leader="dot" w:pos="9072"/>
        </w:tabs>
        <w:ind w:right="425"/>
        <w:jc w:val="both"/>
        <w:rPr>
          <w:rFonts w:ascii="Arial" w:hAnsi="Arial" w:cs="Arial"/>
          <w:b/>
          <w:sz w:val="24"/>
          <w:szCs w:val="24"/>
        </w:rPr>
      </w:pPr>
      <w:r w:rsidRPr="00D0564D">
        <w:rPr>
          <w:rFonts w:ascii="Arial" w:hAnsi="Arial" w:cs="Arial"/>
          <w:b/>
          <w:sz w:val="24"/>
          <w:szCs w:val="24"/>
        </w:rPr>
        <w:fldChar w:fldCharType="end"/>
      </w:r>
    </w:p>
    <w:p w14:paraId="565E56AA" w14:textId="77777777" w:rsidR="00833DE9" w:rsidRPr="00833DE9" w:rsidRDefault="00833DE9" w:rsidP="007626E6">
      <w:pPr>
        <w:jc w:val="both"/>
        <w:rPr>
          <w:rFonts w:ascii="Arial" w:hAnsi="Arial" w:cs="Arial"/>
          <w:b/>
          <w:sz w:val="24"/>
          <w:szCs w:val="24"/>
        </w:rPr>
      </w:pPr>
    </w:p>
    <w:p w14:paraId="7C2F90D8" w14:textId="77777777" w:rsidR="00337DA8" w:rsidRPr="00833DE9" w:rsidRDefault="00337DA8" w:rsidP="007626E6">
      <w:pPr>
        <w:jc w:val="both"/>
      </w:pPr>
    </w:p>
    <w:tbl>
      <w:tblPr>
        <w:tblStyle w:val="Tablaconcuadrcula"/>
        <w:tblpPr w:leftFromText="180" w:rightFromText="180" w:vertAnchor="text" w:horzAnchor="margin" w:tblpXSpec="center" w:tblpY="1599"/>
        <w:tblW w:w="9331" w:type="dxa"/>
        <w:tblLook w:val="04A0" w:firstRow="1" w:lastRow="0" w:firstColumn="1" w:lastColumn="0" w:noHBand="0" w:noVBand="1"/>
      </w:tblPr>
      <w:tblGrid>
        <w:gridCol w:w="1287"/>
        <w:gridCol w:w="3934"/>
        <w:gridCol w:w="1615"/>
        <w:gridCol w:w="2495"/>
      </w:tblGrid>
      <w:tr w:rsidR="008D5658" w:rsidRPr="00195A40" w14:paraId="4512B019" w14:textId="77777777" w:rsidTr="00CD0D41">
        <w:trPr>
          <w:trHeight w:val="213"/>
        </w:trPr>
        <w:tc>
          <w:tcPr>
            <w:tcW w:w="9331" w:type="dxa"/>
            <w:gridSpan w:val="4"/>
            <w:shd w:val="clear" w:color="auto" w:fill="F2DBDB" w:themeFill="accent2" w:themeFillTint="33"/>
            <w:vAlign w:val="center"/>
          </w:tcPr>
          <w:p w14:paraId="47D4AD8C" w14:textId="77777777" w:rsidR="008D5658" w:rsidRPr="00195A40" w:rsidRDefault="008D5658" w:rsidP="007626E6">
            <w:pPr>
              <w:pStyle w:val="RowTitle"/>
              <w:pageBreakBefore/>
              <w:jc w:val="both"/>
              <w:rPr>
                <w:sz w:val="20"/>
                <w:szCs w:val="20"/>
                <w:lang w:val="es-ES"/>
              </w:rPr>
            </w:pPr>
            <w:bookmarkStart w:id="0" w:name="_Toc306032334"/>
            <w:bookmarkStart w:id="1" w:name="_Toc308536217"/>
            <w:r w:rsidRPr="00195A40">
              <w:rPr>
                <w:sz w:val="20"/>
                <w:szCs w:val="20"/>
                <w:lang w:val="es-ES"/>
              </w:rPr>
              <w:lastRenderedPageBreak/>
              <w:t>GESTIÓN DEL DOCUMENTO</w:t>
            </w:r>
          </w:p>
        </w:tc>
      </w:tr>
      <w:tr w:rsidR="00786B82" w:rsidRPr="00195A40" w14:paraId="04EEFE9F" w14:textId="77777777" w:rsidTr="007B1E67">
        <w:trPr>
          <w:trHeight w:val="213"/>
        </w:trPr>
        <w:tc>
          <w:tcPr>
            <w:tcW w:w="1342" w:type="dxa"/>
            <w:tcBorders>
              <w:bottom w:val="nil"/>
            </w:tcBorders>
            <w:shd w:val="clear" w:color="auto" w:fill="FFFFFF" w:themeFill="background1"/>
            <w:vAlign w:val="center"/>
          </w:tcPr>
          <w:p w14:paraId="78FA798F" w14:textId="77777777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  <w:r w:rsidRPr="00C22CA4">
              <w:rPr>
                <w:sz w:val="22"/>
                <w:szCs w:val="22"/>
                <w:lang w:val="es-ES"/>
              </w:rPr>
              <w:t>Autor</w:t>
            </w:r>
          </w:p>
        </w:tc>
        <w:tc>
          <w:tcPr>
            <w:tcW w:w="3473" w:type="dxa"/>
            <w:tcBorders>
              <w:bottom w:val="nil"/>
            </w:tcBorders>
            <w:vAlign w:val="center"/>
          </w:tcPr>
          <w:p w14:paraId="635A1899" w14:textId="77777777" w:rsidR="007B1E67" w:rsidRDefault="007B1E67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  <w:p w14:paraId="3C1651EB" w14:textId="1EF97715" w:rsidR="008D5658" w:rsidRPr="00C22CA4" w:rsidRDefault="001A51C5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  <w:r>
              <w:rPr>
                <w:rFonts w:cs="Arial"/>
                <w:sz w:val="22"/>
                <w:szCs w:val="22"/>
                <w:lang w:val="es-ES"/>
              </w:rPr>
              <w:t>Beatriz Visitación, Natalia Alonso y Susana Albarrán</w:t>
            </w:r>
          </w:p>
        </w:tc>
        <w:tc>
          <w:tcPr>
            <w:tcW w:w="1751" w:type="dxa"/>
            <w:tcBorders>
              <w:bottom w:val="nil"/>
            </w:tcBorders>
            <w:vAlign w:val="center"/>
          </w:tcPr>
          <w:p w14:paraId="3F517EA9" w14:textId="77777777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  <w:r w:rsidRPr="00C22CA4">
              <w:rPr>
                <w:sz w:val="22"/>
                <w:szCs w:val="22"/>
                <w:lang w:val="es-ES"/>
              </w:rPr>
              <w:t>Fecha</w:t>
            </w:r>
          </w:p>
        </w:tc>
        <w:tc>
          <w:tcPr>
            <w:tcW w:w="2765" w:type="dxa"/>
            <w:tcBorders>
              <w:bottom w:val="nil"/>
            </w:tcBorders>
            <w:vAlign w:val="center"/>
          </w:tcPr>
          <w:p w14:paraId="3474EE84" w14:textId="196953D7" w:rsidR="008D5658" w:rsidRPr="00C22CA4" w:rsidRDefault="001A51C5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  <w:r>
              <w:rPr>
                <w:rFonts w:cs="Arial"/>
                <w:sz w:val="22"/>
                <w:szCs w:val="22"/>
                <w:lang w:val="es-ES"/>
              </w:rPr>
              <w:t>0</w:t>
            </w:r>
            <w:r w:rsidR="007B1E67">
              <w:rPr>
                <w:rFonts w:cs="Arial"/>
                <w:sz w:val="22"/>
                <w:szCs w:val="22"/>
                <w:lang w:val="es-ES"/>
              </w:rPr>
              <w:t>7</w:t>
            </w:r>
            <w:r w:rsidR="00D36AA4">
              <w:rPr>
                <w:rFonts w:cs="Arial"/>
                <w:sz w:val="22"/>
                <w:szCs w:val="22"/>
                <w:lang w:val="es-ES"/>
              </w:rPr>
              <w:t>/0</w:t>
            </w:r>
            <w:r>
              <w:rPr>
                <w:rFonts w:cs="Arial"/>
                <w:sz w:val="22"/>
                <w:szCs w:val="22"/>
                <w:lang w:val="es-ES"/>
              </w:rPr>
              <w:t>5</w:t>
            </w:r>
            <w:r w:rsidR="00D36AA4">
              <w:rPr>
                <w:rFonts w:cs="Arial"/>
                <w:sz w:val="22"/>
                <w:szCs w:val="22"/>
                <w:lang w:val="es-ES"/>
              </w:rPr>
              <w:t>/2020</w:t>
            </w:r>
          </w:p>
        </w:tc>
      </w:tr>
      <w:tr w:rsidR="00786B82" w:rsidRPr="00195A40" w14:paraId="34F03F60" w14:textId="77777777" w:rsidTr="007B1E67">
        <w:trPr>
          <w:trHeight w:val="764"/>
        </w:trPr>
        <w:tc>
          <w:tcPr>
            <w:tcW w:w="1342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14:paraId="7CB9097B" w14:textId="7A8A9C5F" w:rsidR="004E1409" w:rsidRDefault="004E1409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</w:p>
          <w:p w14:paraId="329DD0E3" w14:textId="77777777" w:rsidR="00BF2A3B" w:rsidRPr="00C22CA4" w:rsidRDefault="00BF2A3B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</w:p>
          <w:p w14:paraId="5FAAC3DF" w14:textId="0AA6F637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  <w:r w:rsidRPr="00C22CA4">
              <w:rPr>
                <w:sz w:val="22"/>
                <w:szCs w:val="22"/>
                <w:lang w:val="es-ES"/>
              </w:rPr>
              <w:t>Nombre fich</w:t>
            </w:r>
            <w:r w:rsidR="009B5A1C">
              <w:rPr>
                <w:sz w:val="22"/>
                <w:szCs w:val="22"/>
                <w:lang w:val="es-ES"/>
              </w:rPr>
              <w:t>ero</w:t>
            </w:r>
          </w:p>
        </w:tc>
        <w:tc>
          <w:tcPr>
            <w:tcW w:w="3473" w:type="dxa"/>
            <w:tcBorders>
              <w:top w:val="nil"/>
              <w:bottom w:val="nil"/>
            </w:tcBorders>
            <w:vAlign w:val="center"/>
          </w:tcPr>
          <w:p w14:paraId="61A108C7" w14:textId="77777777" w:rsidR="004E1409" w:rsidRPr="00C22CA4" w:rsidRDefault="004E1409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  <w:p w14:paraId="529400F6" w14:textId="77777777" w:rsidR="004E1409" w:rsidRPr="00C22CA4" w:rsidRDefault="004E1409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  <w:p w14:paraId="35291F00" w14:textId="6901D50A" w:rsidR="008D5658" w:rsidRPr="00C22CA4" w:rsidRDefault="007B1E67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  <w:r w:rsidRPr="007B1E67">
              <w:rPr>
                <w:rFonts w:cs="Arial"/>
                <w:sz w:val="22"/>
                <w:szCs w:val="22"/>
                <w:lang w:val="es-ES"/>
              </w:rPr>
              <w:t>MDS_Memoria_Visitacion_Alonso_Y_ Albarran.pdf</w:t>
            </w:r>
          </w:p>
        </w:tc>
        <w:tc>
          <w:tcPr>
            <w:tcW w:w="1751" w:type="dxa"/>
            <w:tcBorders>
              <w:top w:val="nil"/>
              <w:bottom w:val="nil"/>
            </w:tcBorders>
            <w:vAlign w:val="center"/>
          </w:tcPr>
          <w:p w14:paraId="1640C650" w14:textId="77777777" w:rsidR="004E1409" w:rsidRPr="00C22CA4" w:rsidRDefault="004E1409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</w:p>
          <w:p w14:paraId="2370B83A" w14:textId="77777777" w:rsidR="004E1409" w:rsidRPr="00C22CA4" w:rsidRDefault="004E1409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</w:p>
          <w:p w14:paraId="05970670" w14:textId="4E04A668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  <w:r w:rsidRPr="00C22CA4">
              <w:rPr>
                <w:sz w:val="22"/>
                <w:szCs w:val="22"/>
                <w:lang w:val="es-ES"/>
              </w:rPr>
              <w:t>Versión</w:t>
            </w:r>
          </w:p>
        </w:tc>
        <w:tc>
          <w:tcPr>
            <w:tcW w:w="2765" w:type="dxa"/>
            <w:tcBorders>
              <w:top w:val="nil"/>
              <w:bottom w:val="nil"/>
            </w:tcBorders>
            <w:vAlign w:val="center"/>
          </w:tcPr>
          <w:p w14:paraId="762B0995" w14:textId="77777777" w:rsidR="004E1409" w:rsidRPr="00C22CA4" w:rsidRDefault="004E1409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  <w:p w14:paraId="79CD83EF" w14:textId="77777777" w:rsidR="004E1409" w:rsidRPr="00C22CA4" w:rsidRDefault="004E1409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  <w:p w14:paraId="55AE9199" w14:textId="77777777" w:rsidR="004E1409" w:rsidRPr="00C22CA4" w:rsidRDefault="004E1409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  <w:p w14:paraId="0DDEBC73" w14:textId="5C4B7403" w:rsidR="008D5658" w:rsidRPr="00C22CA4" w:rsidRDefault="008D5658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  <w:r w:rsidRPr="00C22CA4">
              <w:rPr>
                <w:rFonts w:cs="Arial"/>
                <w:sz w:val="22"/>
                <w:szCs w:val="22"/>
                <w:lang w:val="es-ES"/>
              </w:rPr>
              <w:t>1.0</w:t>
            </w:r>
          </w:p>
        </w:tc>
      </w:tr>
      <w:tr w:rsidR="00786B82" w:rsidRPr="00195A40" w14:paraId="206FCBE8" w14:textId="77777777" w:rsidTr="007B1E67">
        <w:trPr>
          <w:trHeight w:val="93"/>
        </w:trPr>
        <w:tc>
          <w:tcPr>
            <w:tcW w:w="1342" w:type="dxa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BC172B" w14:textId="4F5E79FF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</w:p>
        </w:tc>
        <w:tc>
          <w:tcPr>
            <w:tcW w:w="3473" w:type="dxa"/>
            <w:tcBorders>
              <w:top w:val="nil"/>
              <w:bottom w:val="single" w:sz="4" w:space="0" w:color="auto"/>
            </w:tcBorders>
            <w:vAlign w:val="center"/>
          </w:tcPr>
          <w:p w14:paraId="6DD1CFE5" w14:textId="77777777" w:rsidR="008D5658" w:rsidRPr="00C22CA4" w:rsidRDefault="008D5658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</w:tc>
        <w:tc>
          <w:tcPr>
            <w:tcW w:w="1751" w:type="dxa"/>
            <w:tcBorders>
              <w:top w:val="nil"/>
              <w:bottom w:val="single" w:sz="4" w:space="0" w:color="auto"/>
            </w:tcBorders>
            <w:vAlign w:val="center"/>
          </w:tcPr>
          <w:p w14:paraId="25216706" w14:textId="690DBED2" w:rsidR="008D5658" w:rsidRPr="00C22CA4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</w:p>
        </w:tc>
        <w:tc>
          <w:tcPr>
            <w:tcW w:w="2765" w:type="dxa"/>
            <w:tcBorders>
              <w:top w:val="nil"/>
              <w:bottom w:val="single" w:sz="4" w:space="0" w:color="auto"/>
            </w:tcBorders>
            <w:vAlign w:val="center"/>
          </w:tcPr>
          <w:p w14:paraId="0D7A1B23" w14:textId="77777777" w:rsidR="008D5658" w:rsidRPr="00C22CA4" w:rsidRDefault="008D5658" w:rsidP="007626E6">
            <w:pPr>
              <w:pStyle w:val="RowSingle"/>
              <w:jc w:val="both"/>
              <w:rPr>
                <w:rFonts w:cs="Arial"/>
                <w:sz w:val="22"/>
                <w:szCs w:val="22"/>
                <w:lang w:val="es-ES"/>
              </w:rPr>
            </w:pPr>
          </w:p>
        </w:tc>
      </w:tr>
      <w:tr w:rsidR="008D5658" w:rsidRPr="00195A40" w14:paraId="01188FB7" w14:textId="77777777" w:rsidTr="00CD0D41">
        <w:trPr>
          <w:trHeight w:val="213"/>
        </w:trPr>
        <w:tc>
          <w:tcPr>
            <w:tcW w:w="9331" w:type="dxa"/>
            <w:gridSpan w:val="4"/>
            <w:tcBorders>
              <w:bottom w:val="nil"/>
            </w:tcBorders>
            <w:shd w:val="clear" w:color="auto" w:fill="FFFFFF" w:themeFill="background1"/>
            <w:vAlign w:val="center"/>
          </w:tcPr>
          <w:p w14:paraId="2476BF03" w14:textId="77777777" w:rsidR="008D5658" w:rsidRDefault="008D5658" w:rsidP="007626E6">
            <w:pPr>
              <w:pStyle w:val="RowTitle"/>
              <w:jc w:val="both"/>
              <w:rPr>
                <w:sz w:val="22"/>
                <w:szCs w:val="22"/>
                <w:lang w:val="es-ES"/>
              </w:rPr>
            </w:pPr>
            <w:r w:rsidRPr="00953E00">
              <w:rPr>
                <w:sz w:val="22"/>
                <w:szCs w:val="22"/>
                <w:lang w:val="es-ES"/>
              </w:rPr>
              <w:t>Descripción</w:t>
            </w:r>
            <w:r w:rsidR="005A685D" w:rsidRPr="00953E00">
              <w:rPr>
                <w:sz w:val="22"/>
                <w:szCs w:val="22"/>
                <w:lang w:val="es-ES"/>
              </w:rPr>
              <w:t>:</w:t>
            </w:r>
          </w:p>
          <w:p w14:paraId="7BEE53FA" w14:textId="3BF44137" w:rsidR="00BF2A3B" w:rsidRPr="00953E00" w:rsidRDefault="00BF2A3B" w:rsidP="007626E6">
            <w:pPr>
              <w:pStyle w:val="RowTitle"/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8D5658" w:rsidRPr="00195A40" w14:paraId="0E84107F" w14:textId="77777777" w:rsidTr="00CD0D41">
        <w:trPr>
          <w:trHeight w:val="1479"/>
        </w:trPr>
        <w:tc>
          <w:tcPr>
            <w:tcW w:w="9331" w:type="dxa"/>
            <w:gridSpan w:val="4"/>
            <w:tcBorders>
              <w:top w:val="nil"/>
            </w:tcBorders>
            <w:shd w:val="clear" w:color="auto" w:fill="FFFFFF" w:themeFill="background1"/>
          </w:tcPr>
          <w:p w14:paraId="264E168E" w14:textId="4046005A" w:rsidR="0038222A" w:rsidRPr="00953E00" w:rsidRDefault="004A4492" w:rsidP="007626E6">
            <w:pPr>
              <w:pStyle w:val="NormalEnd"/>
              <w:spacing w:after="0"/>
              <w:jc w:val="both"/>
              <w:rPr>
                <w:sz w:val="22"/>
                <w:szCs w:val="22"/>
                <w:lang w:val="es-ES"/>
              </w:rPr>
            </w:pPr>
            <w:r w:rsidRPr="00953E00">
              <w:rPr>
                <w:sz w:val="22"/>
                <w:szCs w:val="22"/>
                <w:lang w:val="es-ES"/>
              </w:rPr>
              <w:t>En esta memoria, se incluye</w:t>
            </w:r>
            <w:r w:rsidR="00FF76CF">
              <w:rPr>
                <w:sz w:val="22"/>
                <w:szCs w:val="22"/>
                <w:lang w:val="es-ES"/>
              </w:rPr>
              <w:t>n</w:t>
            </w:r>
            <w:r w:rsidRPr="00953E00">
              <w:rPr>
                <w:sz w:val="22"/>
                <w:szCs w:val="22"/>
                <w:lang w:val="es-ES"/>
              </w:rPr>
              <w:t xml:space="preserve"> todos los pasos que se han seguido para realizar la práctica de </w:t>
            </w:r>
            <w:r w:rsidR="001A51C5">
              <w:rPr>
                <w:sz w:val="22"/>
                <w:szCs w:val="22"/>
                <w:lang w:val="es-ES"/>
              </w:rPr>
              <w:t>Bases de Datos no Convencionales</w:t>
            </w:r>
            <w:r w:rsidR="00FF76CF">
              <w:rPr>
                <w:sz w:val="22"/>
                <w:szCs w:val="22"/>
                <w:lang w:val="es-ES"/>
              </w:rPr>
              <w:t xml:space="preserve"> con Cassandra</w:t>
            </w:r>
            <w:r w:rsidR="001A51C5">
              <w:rPr>
                <w:sz w:val="22"/>
                <w:szCs w:val="22"/>
                <w:lang w:val="es-ES"/>
              </w:rPr>
              <w:t>.</w:t>
            </w:r>
          </w:p>
          <w:p w14:paraId="3D2FC2E5" w14:textId="15CFE436" w:rsidR="0052558E" w:rsidRPr="00953E00" w:rsidRDefault="0052558E" w:rsidP="007626E6">
            <w:pPr>
              <w:pStyle w:val="NormalEnd"/>
              <w:spacing w:after="0"/>
              <w:jc w:val="both"/>
              <w:rPr>
                <w:sz w:val="22"/>
                <w:szCs w:val="22"/>
                <w:lang w:val="es-ES"/>
              </w:rPr>
            </w:pPr>
          </w:p>
          <w:p w14:paraId="0B12AC4D" w14:textId="05410F7E" w:rsidR="008750F6" w:rsidRPr="00953E00" w:rsidRDefault="008750F6" w:rsidP="007626E6">
            <w:pPr>
              <w:shd w:val="clear" w:color="auto" w:fill="FFFFFF"/>
              <w:spacing w:after="0"/>
              <w:jc w:val="both"/>
              <w:rPr>
                <w:rFonts w:ascii="Arial" w:hAnsi="Arial"/>
                <w:color w:val="000000"/>
                <w:sz w:val="22"/>
                <w:szCs w:val="22"/>
                <w:lang w:val="es-ES"/>
              </w:rPr>
            </w:pPr>
            <w:r w:rsidRPr="00953E00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 xml:space="preserve">Para </w:t>
            </w:r>
            <w:r w:rsidR="004E1409" w:rsidRPr="00953E00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>la realización de la práctica se ha usado Lenguaje de programación Python</w:t>
            </w:r>
            <w:r w:rsidR="00FF76CF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>, SQL y</w:t>
            </w:r>
            <w:r w:rsidR="001A51C5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 xml:space="preserve"> </w:t>
            </w:r>
            <w:r w:rsidR="00FF76CF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>Cassandra (CQL)</w:t>
            </w:r>
            <w:r w:rsidR="001A51C5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 xml:space="preserve">. Las consultas se han realizado en </w:t>
            </w:r>
            <w:r w:rsidR="00FF76CF">
              <w:rPr>
                <w:rFonts w:ascii="Arial" w:hAnsi="Arial"/>
                <w:color w:val="000000"/>
                <w:sz w:val="22"/>
                <w:szCs w:val="22"/>
                <w:lang w:val="es-ES"/>
              </w:rPr>
              <w:t>cqlsh.</w:t>
            </w:r>
          </w:p>
          <w:p w14:paraId="7E333BA4" w14:textId="77777777" w:rsidR="00AA601D" w:rsidRPr="00953E00" w:rsidRDefault="00AA601D" w:rsidP="007626E6">
            <w:pPr>
              <w:pStyle w:val="RowSingle"/>
              <w:jc w:val="both"/>
              <w:rPr>
                <w:rFonts w:cs="Arial"/>
                <w:color w:val="auto"/>
                <w:sz w:val="20"/>
                <w:szCs w:val="20"/>
                <w:lang w:val="es-ES"/>
              </w:rPr>
            </w:pPr>
          </w:p>
        </w:tc>
      </w:tr>
    </w:tbl>
    <w:p w14:paraId="7B798CCF" w14:textId="77777777" w:rsidR="008D5658" w:rsidRPr="00246D4D" w:rsidRDefault="008D5658" w:rsidP="007626E6">
      <w:pPr>
        <w:pStyle w:val="Ttulo1"/>
        <w:keepLines w:val="0"/>
        <w:spacing w:before="0" w:after="360" w:line="240" w:lineRule="auto"/>
        <w:ind w:left="357"/>
        <w:jc w:val="both"/>
        <w:rPr>
          <w:rFonts w:ascii="Arial" w:hAnsi="Arial" w:cs="Arial"/>
          <w:color w:val="auto"/>
          <w:sz w:val="20"/>
          <w:szCs w:val="20"/>
        </w:rPr>
      </w:pPr>
    </w:p>
    <w:p w14:paraId="23DFB28C" w14:textId="40D3162A" w:rsidR="004E21FE" w:rsidRDefault="00951349" w:rsidP="00BC098D">
      <w:pPr>
        <w:pStyle w:val="Ttulo1"/>
        <w:keepLines w:val="0"/>
        <w:numPr>
          <w:ilvl w:val="0"/>
          <w:numId w:val="4"/>
        </w:numPr>
        <w:spacing w:before="0" w:after="240" w:line="240" w:lineRule="auto"/>
        <w:ind w:hanging="720"/>
        <w:jc w:val="both"/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2" w:name="_Toc39745375"/>
      <w:r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Introducción</w:t>
      </w:r>
      <w:bookmarkEnd w:id="2"/>
    </w:p>
    <w:p w14:paraId="7D062F9B" w14:textId="77777777" w:rsidR="007A2A23" w:rsidRPr="007A2A23" w:rsidRDefault="007A2A23" w:rsidP="007A2A23"/>
    <w:p w14:paraId="60B3B632" w14:textId="77777777" w:rsidR="00BF2A3B" w:rsidRDefault="00BF2A3B" w:rsidP="007A2A23">
      <w:pPr>
        <w:pStyle w:val="NormalEnd"/>
        <w:spacing w:afterLines="200"/>
        <w:jc w:val="both"/>
        <w:rPr>
          <w:sz w:val="22"/>
          <w:szCs w:val="22"/>
          <w:lang w:val="es-ES"/>
        </w:rPr>
      </w:pPr>
    </w:p>
    <w:p w14:paraId="07D98263" w14:textId="58088068" w:rsidR="00854D24" w:rsidRDefault="00854D24" w:rsidP="007A2A23">
      <w:pPr>
        <w:pStyle w:val="NormalEnd"/>
        <w:spacing w:afterLines="200"/>
        <w:jc w:val="both"/>
        <w:rPr>
          <w:sz w:val="22"/>
          <w:szCs w:val="22"/>
          <w:lang w:val="es-ES"/>
        </w:rPr>
      </w:pPr>
      <w:r w:rsidRPr="00854D24">
        <w:rPr>
          <w:sz w:val="22"/>
          <w:szCs w:val="22"/>
          <w:lang w:val="es-ES"/>
        </w:rPr>
        <w:t>En esta práctica se partirá de una</w:t>
      </w:r>
      <w:r w:rsidR="00FF76CF">
        <w:rPr>
          <w:sz w:val="22"/>
          <w:szCs w:val="22"/>
          <w:lang w:val="es-ES"/>
        </w:rPr>
        <w:t>s</w:t>
      </w:r>
      <w:r w:rsidRPr="00854D24">
        <w:rPr>
          <w:sz w:val="22"/>
          <w:szCs w:val="22"/>
          <w:lang w:val="es-ES"/>
        </w:rPr>
        <w:t xml:space="preserve"> fuente</w:t>
      </w:r>
      <w:r w:rsidR="00FF76CF">
        <w:rPr>
          <w:sz w:val="22"/>
          <w:szCs w:val="22"/>
          <w:lang w:val="es-ES"/>
        </w:rPr>
        <w:t>s</w:t>
      </w:r>
      <w:r w:rsidRPr="00854D24">
        <w:rPr>
          <w:sz w:val="22"/>
          <w:szCs w:val="22"/>
          <w:lang w:val="es-ES"/>
        </w:rPr>
        <w:t xml:space="preserve"> de datos </w:t>
      </w:r>
      <w:r w:rsidR="00FF76CF">
        <w:rPr>
          <w:sz w:val="22"/>
          <w:szCs w:val="22"/>
          <w:lang w:val="es-ES"/>
        </w:rPr>
        <w:t>proporcionadas en sql, con distintas tablas usadas para la gestión de una compañía de comercio justo. A través de estas tablas, se realizan una</w:t>
      </w:r>
      <w:r w:rsidR="00BF2A3B">
        <w:rPr>
          <w:sz w:val="22"/>
          <w:szCs w:val="22"/>
          <w:lang w:val="es-ES"/>
        </w:rPr>
        <w:t>s</w:t>
      </w:r>
      <w:r w:rsidR="00FF76CF">
        <w:rPr>
          <w:sz w:val="22"/>
          <w:szCs w:val="22"/>
          <w:lang w:val="es-ES"/>
        </w:rPr>
        <w:t xml:space="preserve"> vistas y se exportan en csv para su posterior procesamiento. Este procesamiento preparará </w:t>
      </w:r>
      <w:r w:rsidR="007B1E67">
        <w:rPr>
          <w:sz w:val="22"/>
          <w:szCs w:val="22"/>
          <w:lang w:val="es-ES"/>
        </w:rPr>
        <w:t xml:space="preserve">las tablas para cargarlas </w:t>
      </w:r>
      <w:r w:rsidR="00FF76CF">
        <w:rPr>
          <w:sz w:val="22"/>
          <w:szCs w:val="22"/>
          <w:lang w:val="es-ES"/>
        </w:rPr>
        <w:t>en Cassandra y realizar las consultas solicitadas.</w:t>
      </w:r>
    </w:p>
    <w:p w14:paraId="13B2EE29" w14:textId="337EBA81" w:rsidR="00123666" w:rsidRDefault="00FF76CF" w:rsidP="007A2A23">
      <w:pPr>
        <w:pStyle w:val="NormalEnd"/>
        <w:spacing w:afterLines="200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>La realización de la práctica consta de</w:t>
      </w:r>
      <w:r w:rsidR="00123666">
        <w:rPr>
          <w:sz w:val="22"/>
          <w:szCs w:val="22"/>
          <w:lang w:val="es-ES"/>
        </w:rPr>
        <w:t xml:space="preserve"> tres partes fundamentales: captura y procesamiento de datos</w:t>
      </w:r>
      <w:r>
        <w:rPr>
          <w:sz w:val="22"/>
          <w:szCs w:val="22"/>
          <w:lang w:val="es-ES"/>
        </w:rPr>
        <w:t xml:space="preserve"> en sql</w:t>
      </w:r>
      <w:r w:rsidR="00123666">
        <w:rPr>
          <w:sz w:val="22"/>
          <w:szCs w:val="22"/>
          <w:lang w:val="es-ES"/>
        </w:rPr>
        <w:t>, almacenamiento</w:t>
      </w:r>
      <w:r>
        <w:rPr>
          <w:sz w:val="22"/>
          <w:szCs w:val="22"/>
          <w:lang w:val="es-ES"/>
        </w:rPr>
        <w:t xml:space="preserve"> y procesamiento del csv,</w:t>
      </w:r>
      <w:r w:rsidR="00123666">
        <w:rPr>
          <w:sz w:val="22"/>
          <w:szCs w:val="22"/>
          <w:lang w:val="es-ES"/>
        </w:rPr>
        <w:t xml:space="preserve"> </w:t>
      </w:r>
      <w:r>
        <w:rPr>
          <w:sz w:val="22"/>
          <w:szCs w:val="22"/>
          <w:lang w:val="es-ES"/>
        </w:rPr>
        <w:t>carga y</w:t>
      </w:r>
      <w:r w:rsidR="00123666">
        <w:rPr>
          <w:sz w:val="22"/>
          <w:szCs w:val="22"/>
          <w:lang w:val="es-ES"/>
        </w:rPr>
        <w:t xml:space="preserve"> análisis de los datos</w:t>
      </w:r>
      <w:r>
        <w:rPr>
          <w:sz w:val="22"/>
          <w:szCs w:val="22"/>
          <w:lang w:val="es-ES"/>
        </w:rPr>
        <w:t xml:space="preserve"> en Cassandra</w:t>
      </w:r>
      <w:r w:rsidR="00123666">
        <w:rPr>
          <w:sz w:val="22"/>
          <w:szCs w:val="22"/>
          <w:lang w:val="es-ES"/>
        </w:rPr>
        <w:t>.</w:t>
      </w:r>
    </w:p>
    <w:p w14:paraId="72261704" w14:textId="26D14476" w:rsidR="00CB0898" w:rsidRDefault="00854D24" w:rsidP="00BF2A3B">
      <w:pPr>
        <w:pStyle w:val="NormalEnd"/>
        <w:spacing w:afterLines="200"/>
        <w:jc w:val="both"/>
        <w:rPr>
          <w:sz w:val="22"/>
          <w:szCs w:val="22"/>
          <w:lang w:val="es-ES"/>
        </w:rPr>
      </w:pPr>
      <w:r w:rsidRPr="00854D24">
        <w:rPr>
          <w:sz w:val="22"/>
          <w:szCs w:val="22"/>
          <w:lang w:val="es-ES"/>
        </w:rPr>
        <w:t xml:space="preserve">El objetivo de este trabajo es utilizar esta información para </w:t>
      </w:r>
      <w:r>
        <w:rPr>
          <w:sz w:val="22"/>
          <w:szCs w:val="22"/>
          <w:lang w:val="es-ES"/>
        </w:rPr>
        <w:t xml:space="preserve">realizar consultas en </w:t>
      </w:r>
      <w:r w:rsidR="00FF76CF">
        <w:rPr>
          <w:sz w:val="22"/>
          <w:szCs w:val="22"/>
          <w:lang w:val="es-ES"/>
        </w:rPr>
        <w:t>Cassandra</w:t>
      </w:r>
      <w:r>
        <w:rPr>
          <w:sz w:val="22"/>
          <w:szCs w:val="22"/>
          <w:lang w:val="es-ES"/>
        </w:rPr>
        <w:t xml:space="preserve"> y a</w:t>
      </w:r>
      <w:r w:rsidR="007B1E67">
        <w:rPr>
          <w:sz w:val="22"/>
          <w:szCs w:val="22"/>
          <w:lang w:val="es-ES"/>
        </w:rPr>
        <w:t xml:space="preserve"> través</w:t>
      </w:r>
      <w:r w:rsidR="00FF76CF">
        <w:rPr>
          <w:sz w:val="22"/>
          <w:szCs w:val="22"/>
          <w:lang w:val="es-ES"/>
        </w:rPr>
        <w:t xml:space="preserve"> </w:t>
      </w:r>
      <w:r w:rsidR="007B1E67">
        <w:rPr>
          <w:sz w:val="22"/>
          <w:szCs w:val="22"/>
          <w:lang w:val="es-ES"/>
        </w:rPr>
        <w:t>de</w:t>
      </w:r>
      <w:r w:rsidR="00347E5E">
        <w:rPr>
          <w:sz w:val="22"/>
          <w:szCs w:val="22"/>
          <w:lang w:val="es-ES"/>
        </w:rPr>
        <w:t xml:space="preserve"> las tablas proporcionadas</w:t>
      </w:r>
      <w:r w:rsidRPr="00854D24">
        <w:rPr>
          <w:sz w:val="22"/>
          <w:szCs w:val="22"/>
          <w:lang w:val="es-ES"/>
        </w:rPr>
        <w:t>.</w:t>
      </w:r>
    </w:p>
    <w:p w14:paraId="453C2E3F" w14:textId="77777777" w:rsidR="00CB0898" w:rsidRDefault="00CB0898">
      <w:pPr>
        <w:rPr>
          <w:rFonts w:ascii="Arial" w:eastAsia="Times New Roman" w:hAnsi="Arial" w:cs="Times New Roman"/>
          <w:color w:val="000000"/>
        </w:rPr>
      </w:pPr>
      <w:r>
        <w:br w:type="page"/>
      </w:r>
    </w:p>
    <w:p w14:paraId="0C013EC2" w14:textId="77777777" w:rsidR="00BF2A3B" w:rsidRPr="00BF2A3B" w:rsidRDefault="00BF2A3B" w:rsidP="00BF2A3B">
      <w:pPr>
        <w:pStyle w:val="NormalEnd"/>
        <w:spacing w:afterLines="200"/>
        <w:jc w:val="both"/>
        <w:rPr>
          <w:sz w:val="22"/>
          <w:szCs w:val="22"/>
          <w:lang w:val="es-ES"/>
        </w:rPr>
      </w:pPr>
    </w:p>
    <w:p w14:paraId="0BD0EF08" w14:textId="5E4EA6C6" w:rsidR="00123666" w:rsidRPr="00BF2A3B" w:rsidRDefault="00123666" w:rsidP="007626E6">
      <w:pPr>
        <w:pStyle w:val="Ttulo1"/>
        <w:keepLines w:val="0"/>
        <w:numPr>
          <w:ilvl w:val="0"/>
          <w:numId w:val="4"/>
        </w:numPr>
        <w:spacing w:before="0" w:after="240" w:line="240" w:lineRule="auto"/>
        <w:ind w:hanging="720"/>
        <w:jc w:val="both"/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Toc39745376"/>
      <w:r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Captura y p</w:t>
      </w:r>
      <w:r w:rsidR="00CF6A6F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rocesamiento de los datos</w:t>
      </w:r>
      <w:r w:rsidR="00BF2A3B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bookmarkEnd w:id="3"/>
    </w:p>
    <w:p w14:paraId="170B4E42" w14:textId="30C6F663" w:rsidR="00493B9F" w:rsidRDefault="00347E5E" w:rsidP="00347E5E">
      <w:pPr>
        <w:pStyle w:val="NormalEnd"/>
        <w:spacing w:after="240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Los datos han sido generados mediante SQL-Developer, y se han obtenido las vistas necesarias para cubrir las necesidades de la empresa en relación a las consultas más frecuentes. En este caso se ha considerado que las tablas necesarias para cubrir estas consultas son </w:t>
      </w:r>
      <w:r w:rsidRPr="00CB0898">
        <w:rPr>
          <w:b/>
          <w:bCs/>
          <w:sz w:val="22"/>
          <w:szCs w:val="22"/>
          <w:lang w:val="es-ES"/>
        </w:rPr>
        <w:t>ORDERS</w:t>
      </w:r>
      <w:r>
        <w:rPr>
          <w:sz w:val="22"/>
          <w:szCs w:val="22"/>
          <w:lang w:val="es-ES"/>
        </w:rPr>
        <w:t xml:space="preserve"> y </w:t>
      </w:r>
      <w:r w:rsidRPr="00CB0898">
        <w:rPr>
          <w:b/>
          <w:bCs/>
          <w:sz w:val="22"/>
          <w:szCs w:val="22"/>
          <w:lang w:val="es-ES"/>
        </w:rPr>
        <w:t>PRODUCTS</w:t>
      </w:r>
      <w:r>
        <w:rPr>
          <w:sz w:val="22"/>
          <w:szCs w:val="22"/>
          <w:lang w:val="es-ES"/>
        </w:rPr>
        <w:t>. Adicionalmente, se ha hecho un filtrado de algunas columnas porque no las hemos considerado necesarias.</w:t>
      </w:r>
    </w:p>
    <w:p w14:paraId="0A6327A7" w14:textId="15108315" w:rsidR="00EA5C92" w:rsidRDefault="00347E5E" w:rsidP="00347E5E">
      <w:pPr>
        <w:pStyle w:val="NormalEnd"/>
        <w:spacing w:after="240"/>
        <w:jc w:val="both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Para el caso de la tabla ORDERS se han seleccionado las columnas </w:t>
      </w:r>
      <w:r w:rsidRPr="00A340DF">
        <w:rPr>
          <w:b/>
          <w:bCs/>
          <w:sz w:val="22"/>
          <w:szCs w:val="22"/>
          <w:lang w:val="es-ES"/>
        </w:rPr>
        <w:t>ORDERDATE, RETAILPRICE y USERR</w:t>
      </w:r>
      <w:r w:rsidR="00A340DF">
        <w:rPr>
          <w:sz w:val="22"/>
          <w:szCs w:val="22"/>
          <w:lang w:val="es-ES"/>
        </w:rPr>
        <w:t xml:space="preserve">; y para la tabla PRODUCTS se han mantenido todas las columnas, </w:t>
      </w:r>
      <w:r w:rsidR="00CB0898">
        <w:rPr>
          <w:sz w:val="22"/>
          <w:szCs w:val="22"/>
          <w:lang w:val="es-ES"/>
        </w:rPr>
        <w:t xml:space="preserve">ya </w:t>
      </w:r>
      <w:r w:rsidR="00A340DF">
        <w:rPr>
          <w:sz w:val="22"/>
          <w:szCs w:val="22"/>
          <w:lang w:val="es-ES"/>
        </w:rPr>
        <w:t>que se han considerado todas ellas como “características” asociadas a cada producto.</w:t>
      </w:r>
      <w:r w:rsidR="00EA5C92">
        <w:rPr>
          <w:sz w:val="22"/>
          <w:szCs w:val="22"/>
          <w:lang w:val="es-ES"/>
        </w:rPr>
        <w:t xml:space="preserve"> Para obtener las vista</w:t>
      </w:r>
      <w:r w:rsidR="00493B9F">
        <w:rPr>
          <w:sz w:val="22"/>
          <w:szCs w:val="22"/>
          <w:lang w:val="es-ES"/>
        </w:rPr>
        <w:t>s,</w:t>
      </w:r>
      <w:r w:rsidR="00EA5C92">
        <w:rPr>
          <w:sz w:val="22"/>
          <w:szCs w:val="22"/>
          <w:lang w:val="es-ES"/>
        </w:rPr>
        <w:t xml:space="preserve"> se han usado las siguientes instrucciones:</w:t>
      </w:r>
    </w:p>
    <w:p w14:paraId="5670A9B9" w14:textId="3B2C0B01" w:rsidR="00CB0898" w:rsidRDefault="00EA5C92" w:rsidP="00CB0898">
      <w:pPr>
        <w:pStyle w:val="Prrafodelista"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CB0898">
        <w:rPr>
          <w:rFonts w:ascii="Consolas" w:eastAsia="Times New Roman" w:hAnsi="Consolas" w:cs="Courier New"/>
          <w:color w:val="000000"/>
          <w:sz w:val="20"/>
          <w:szCs w:val="20"/>
        </w:rPr>
        <w:t>CREATE VIEW view_products</w:t>
      </w:r>
      <w:r w:rsidRPr="00CB0898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AS (SELECT * FROM PRODUCTS)</w:t>
      </w:r>
    </w:p>
    <w:p w14:paraId="23AEF550" w14:textId="77777777" w:rsidR="00CB0898" w:rsidRDefault="00CB0898" w:rsidP="00CB0898">
      <w:pPr>
        <w:pStyle w:val="Prrafodelis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74E0DE88" w14:textId="35ECBF38" w:rsidR="00EA5C92" w:rsidRPr="00CB0898" w:rsidRDefault="00EA5C92" w:rsidP="00CB0898">
      <w:pPr>
        <w:pStyle w:val="Prrafodelista"/>
        <w:numPr>
          <w:ilvl w:val="0"/>
          <w:numId w:val="2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CB0898">
        <w:rPr>
          <w:rFonts w:ascii="Consolas" w:eastAsia="Times New Roman" w:hAnsi="Consolas" w:cs="Courier New"/>
          <w:color w:val="000000"/>
          <w:sz w:val="20"/>
          <w:szCs w:val="20"/>
        </w:rPr>
        <w:t>CREATE VIEW view_orders</w:t>
      </w:r>
      <w:r w:rsidRPr="00CB0898">
        <w:rPr>
          <w:rFonts w:ascii="Consolas" w:eastAsia="Times New Roman" w:hAnsi="Consolas" w:cs="Courier New"/>
          <w:color w:val="000000"/>
          <w:sz w:val="20"/>
          <w:szCs w:val="20"/>
        </w:rPr>
        <w:br/>
        <w:t xml:space="preserve">    AS (SELECT ORDERDATE, RETAILPRICE, USERR FROM ORDERS)</w:t>
      </w:r>
    </w:p>
    <w:p w14:paraId="46A64C1D" w14:textId="77777777" w:rsidR="00BF2A3B" w:rsidRDefault="00BF2A3B" w:rsidP="00123666">
      <w:pPr>
        <w:pStyle w:val="NormalEnd"/>
        <w:spacing w:after="240"/>
        <w:jc w:val="both"/>
        <w:rPr>
          <w:rFonts w:eastAsiaTheme="minorEastAsia" w:cs="Arial"/>
          <w:color w:val="auto"/>
          <w:sz w:val="22"/>
          <w:szCs w:val="22"/>
          <w:lang w:val="es-ES"/>
        </w:rPr>
      </w:pPr>
    </w:p>
    <w:p w14:paraId="5DB5704D" w14:textId="2CE2D41C" w:rsidR="00123666" w:rsidRDefault="00A340DF" w:rsidP="00123666">
      <w:pPr>
        <w:pStyle w:val="NormalEnd"/>
        <w:spacing w:after="240"/>
        <w:jc w:val="both"/>
        <w:rPr>
          <w:rFonts w:eastAsiaTheme="minorEastAsia" w:cs="Arial"/>
          <w:color w:val="auto"/>
          <w:sz w:val="22"/>
          <w:szCs w:val="22"/>
          <w:lang w:val="es-ES"/>
        </w:rPr>
      </w:pPr>
      <w:r>
        <w:rPr>
          <w:rFonts w:eastAsiaTheme="minorEastAsia" w:cs="Arial"/>
          <w:color w:val="auto"/>
          <w:sz w:val="22"/>
          <w:szCs w:val="22"/>
          <w:lang w:val="es-ES"/>
        </w:rPr>
        <w:t>A continuación</w:t>
      </w:r>
      <w:r w:rsidR="00CB0898">
        <w:rPr>
          <w:rFonts w:eastAsiaTheme="minorEastAsia" w:cs="Arial"/>
          <w:color w:val="auto"/>
          <w:sz w:val="22"/>
          <w:szCs w:val="22"/>
          <w:lang w:val="es-ES"/>
        </w:rPr>
        <w:t>,</w:t>
      </w:r>
      <w:r>
        <w:rPr>
          <w:rFonts w:eastAsiaTheme="minorEastAsia" w:cs="Arial"/>
          <w:color w:val="auto"/>
          <w:sz w:val="22"/>
          <w:szCs w:val="22"/>
          <w:lang w:val="es-ES"/>
        </w:rPr>
        <w:t xml:space="preserve"> las vistas correspondientes se han exportado en formato csv. Una vez creados los csv se ha </w:t>
      </w:r>
      <w:r w:rsidR="00CB0898">
        <w:rPr>
          <w:rFonts w:eastAsiaTheme="minorEastAsia" w:cs="Arial"/>
          <w:color w:val="auto"/>
          <w:sz w:val="22"/>
          <w:szCs w:val="22"/>
          <w:lang w:val="es-ES"/>
        </w:rPr>
        <w:t>decidido</w:t>
      </w:r>
      <w:r>
        <w:rPr>
          <w:rFonts w:eastAsiaTheme="minorEastAsia" w:cs="Arial"/>
          <w:color w:val="auto"/>
          <w:sz w:val="22"/>
          <w:szCs w:val="22"/>
          <w:lang w:val="es-ES"/>
        </w:rPr>
        <w:t xml:space="preserve"> hacer un pequeño procesamiento para poder obtener los resultados correctos en las consultas.</w:t>
      </w:r>
    </w:p>
    <w:p w14:paraId="0E11DE2B" w14:textId="366BD6C8" w:rsidR="00A340DF" w:rsidRDefault="00A340DF" w:rsidP="00123666">
      <w:pPr>
        <w:pStyle w:val="NormalEnd"/>
        <w:spacing w:after="240"/>
        <w:jc w:val="both"/>
        <w:rPr>
          <w:rFonts w:eastAsiaTheme="minorEastAsia" w:cs="Arial"/>
          <w:b/>
          <w:bCs/>
          <w:color w:val="auto"/>
          <w:sz w:val="22"/>
          <w:szCs w:val="22"/>
          <w:lang w:val="es-ES"/>
        </w:rPr>
      </w:pPr>
      <w:r>
        <w:rPr>
          <w:rFonts w:eastAsiaTheme="minorEastAsia" w:cs="Arial"/>
          <w:color w:val="auto"/>
          <w:sz w:val="22"/>
          <w:szCs w:val="22"/>
          <w:lang w:val="es-ES"/>
        </w:rPr>
        <w:t>En primer lugar, se ha añadido un identificador a cada elemento (fila), bien sea producto (</w:t>
      </w:r>
      <w:r w:rsidRPr="00A340DF">
        <w:rPr>
          <w:rFonts w:eastAsiaTheme="minorEastAsia" w:cs="Arial"/>
          <w:b/>
          <w:bCs/>
          <w:color w:val="auto"/>
          <w:sz w:val="22"/>
          <w:szCs w:val="22"/>
          <w:lang w:val="es-ES"/>
        </w:rPr>
        <w:t>product</w:t>
      </w:r>
      <w:r>
        <w:rPr>
          <w:rFonts w:eastAsiaTheme="minorEastAsia" w:cs="Arial"/>
          <w:color w:val="auto"/>
          <w:sz w:val="22"/>
          <w:szCs w:val="22"/>
          <w:lang w:val="es-ES"/>
        </w:rPr>
        <w:t>) o pedido (</w:t>
      </w:r>
      <w:r w:rsidRPr="00A340DF">
        <w:rPr>
          <w:rFonts w:eastAsiaTheme="minorEastAsia" w:cs="Arial"/>
          <w:b/>
          <w:bCs/>
          <w:color w:val="auto"/>
          <w:sz w:val="22"/>
          <w:szCs w:val="22"/>
          <w:lang w:val="es-ES"/>
        </w:rPr>
        <w:t>order</w:t>
      </w:r>
      <w:r>
        <w:rPr>
          <w:rFonts w:eastAsiaTheme="minorEastAsia" w:cs="Arial"/>
          <w:color w:val="auto"/>
          <w:sz w:val="22"/>
          <w:szCs w:val="22"/>
          <w:lang w:val="es-ES"/>
        </w:rPr>
        <w:t>), ya que la clave primaria que es necesari</w:t>
      </w:r>
      <w:r w:rsidR="00CB0898">
        <w:rPr>
          <w:rFonts w:eastAsiaTheme="minorEastAsia" w:cs="Arial"/>
          <w:color w:val="auto"/>
          <w:sz w:val="22"/>
          <w:szCs w:val="22"/>
          <w:lang w:val="es-ES"/>
        </w:rPr>
        <w:t xml:space="preserve">a </w:t>
      </w:r>
      <w:r>
        <w:rPr>
          <w:rFonts w:eastAsiaTheme="minorEastAsia" w:cs="Arial"/>
          <w:color w:val="auto"/>
          <w:sz w:val="22"/>
          <w:szCs w:val="22"/>
          <w:lang w:val="es-ES"/>
        </w:rPr>
        <w:t xml:space="preserve">en Cassandra debe ser única (por fila) y con este identificador se aseguraba este requisito. También se ha modificado el campo RETAILPRICE, que tenía la forma “15.14 </w:t>
      </w:r>
      <w:r w:rsidRPr="00A340DF">
        <w:rPr>
          <w:rFonts w:eastAsiaTheme="minorEastAsia" w:cs="Arial"/>
          <w:b/>
          <w:bCs/>
          <w:color w:val="auto"/>
          <w:sz w:val="22"/>
          <w:szCs w:val="22"/>
          <w:lang w:val="es-ES"/>
        </w:rPr>
        <w:t>c</w:t>
      </w:r>
      <w:r>
        <w:rPr>
          <w:rFonts w:eastAsiaTheme="minorEastAsia" w:cs="Arial"/>
          <w:color w:val="auto"/>
          <w:sz w:val="22"/>
          <w:szCs w:val="22"/>
          <w:lang w:val="es-ES"/>
        </w:rPr>
        <w:t xml:space="preserve">”, y se ha eliminado el carácter </w:t>
      </w:r>
      <w:r w:rsidRPr="00A340DF">
        <w:rPr>
          <w:rFonts w:eastAsiaTheme="minorEastAsia" w:cs="Arial"/>
          <w:b/>
          <w:bCs/>
          <w:color w:val="auto"/>
          <w:sz w:val="22"/>
          <w:szCs w:val="22"/>
          <w:lang w:val="es-ES"/>
        </w:rPr>
        <w:t>c</w:t>
      </w:r>
      <w:r>
        <w:rPr>
          <w:rFonts w:eastAsiaTheme="minorEastAsia" w:cs="Arial"/>
          <w:b/>
          <w:bCs/>
          <w:color w:val="auto"/>
          <w:sz w:val="22"/>
          <w:szCs w:val="22"/>
          <w:lang w:val="es-ES"/>
        </w:rPr>
        <w:t xml:space="preserve"> </w:t>
      </w:r>
      <w:r w:rsidRPr="00A340DF">
        <w:rPr>
          <w:rFonts w:eastAsiaTheme="minorEastAsia" w:cs="Arial"/>
          <w:color w:val="auto"/>
          <w:sz w:val="22"/>
          <w:szCs w:val="22"/>
          <w:lang w:val="es-ES"/>
        </w:rPr>
        <w:t xml:space="preserve">para poder realizar operaciones con este campo </w:t>
      </w:r>
      <w:r w:rsidRPr="00A340DF">
        <w:rPr>
          <w:rFonts w:eastAsiaTheme="minorEastAsia" w:cs="Arial"/>
          <w:b/>
          <w:bCs/>
          <w:color w:val="auto"/>
          <w:sz w:val="22"/>
          <w:szCs w:val="22"/>
          <w:lang w:val="es-ES"/>
        </w:rPr>
        <w:t>numérico</w:t>
      </w:r>
      <w:r>
        <w:rPr>
          <w:rFonts w:eastAsiaTheme="minorEastAsia" w:cs="Arial"/>
          <w:b/>
          <w:bCs/>
          <w:color w:val="auto"/>
          <w:sz w:val="22"/>
          <w:szCs w:val="22"/>
          <w:lang w:val="es-ES"/>
        </w:rPr>
        <w:t>.</w:t>
      </w:r>
    </w:p>
    <w:p w14:paraId="35C78CB6" w14:textId="07F2B00F" w:rsidR="00CB0898" w:rsidRDefault="00A340DF" w:rsidP="00123666">
      <w:pPr>
        <w:pStyle w:val="NormalEnd"/>
        <w:spacing w:after="240"/>
        <w:jc w:val="both"/>
        <w:rPr>
          <w:rFonts w:eastAsiaTheme="minorEastAsia" w:cs="Arial"/>
          <w:color w:val="auto"/>
          <w:sz w:val="22"/>
          <w:szCs w:val="22"/>
          <w:lang w:val="es-ES"/>
        </w:rPr>
      </w:pPr>
      <w:r>
        <w:rPr>
          <w:rFonts w:eastAsiaTheme="minorEastAsia" w:cs="Arial"/>
          <w:color w:val="auto"/>
          <w:sz w:val="22"/>
          <w:szCs w:val="22"/>
          <w:lang w:val="es-ES"/>
        </w:rPr>
        <w:t>El</w:t>
      </w:r>
      <w:r w:rsidRPr="00A340DF">
        <w:rPr>
          <w:rFonts w:eastAsiaTheme="minorEastAsia" w:cs="Arial"/>
          <w:color w:val="auto"/>
          <w:sz w:val="22"/>
          <w:szCs w:val="22"/>
          <w:lang w:val="es-ES"/>
        </w:rPr>
        <w:t xml:space="preserve"> </w:t>
      </w:r>
      <w:r>
        <w:rPr>
          <w:rFonts w:eastAsiaTheme="minorEastAsia" w:cs="Arial"/>
          <w:color w:val="auto"/>
          <w:sz w:val="22"/>
          <w:szCs w:val="22"/>
          <w:lang w:val="es-ES"/>
        </w:rPr>
        <w:t>código fuente</w:t>
      </w:r>
      <w:r w:rsidRPr="00A340DF">
        <w:rPr>
          <w:rFonts w:eastAsiaTheme="minorEastAsia" w:cs="Arial"/>
          <w:color w:val="auto"/>
          <w:sz w:val="22"/>
          <w:szCs w:val="22"/>
          <w:lang w:val="es-ES"/>
        </w:rPr>
        <w:t xml:space="preserve"> donde se realiza este procesamiento </w:t>
      </w:r>
      <w:r>
        <w:rPr>
          <w:rFonts w:eastAsiaTheme="minorEastAsia" w:cs="Arial"/>
          <w:color w:val="auto"/>
          <w:sz w:val="22"/>
          <w:szCs w:val="22"/>
          <w:lang w:val="es-ES"/>
        </w:rPr>
        <w:t>corresponde al fichero que se</w:t>
      </w:r>
      <w:r w:rsidRPr="00A340DF">
        <w:rPr>
          <w:rFonts w:eastAsiaTheme="minorEastAsia" w:cs="Arial"/>
          <w:color w:val="auto"/>
          <w:sz w:val="22"/>
          <w:szCs w:val="22"/>
          <w:lang w:val="es-ES"/>
        </w:rPr>
        <w:t xml:space="preserve"> denomina</w:t>
      </w:r>
      <w:r>
        <w:rPr>
          <w:rFonts w:eastAsiaTheme="minorEastAsia" w:cs="Arial"/>
          <w:color w:val="auto"/>
          <w:sz w:val="22"/>
          <w:szCs w:val="22"/>
          <w:lang w:val="es-ES"/>
        </w:rPr>
        <w:t xml:space="preserve"> </w:t>
      </w:r>
      <w:r w:rsidRPr="00A340DF">
        <w:rPr>
          <w:rFonts w:eastAsiaTheme="minorEastAsia" w:cs="Arial"/>
          <w:b/>
          <w:bCs/>
          <w:i/>
          <w:iCs/>
          <w:color w:val="auto"/>
          <w:sz w:val="22"/>
          <w:szCs w:val="22"/>
          <w:lang w:val="es-ES"/>
        </w:rPr>
        <w:t>process_key.py</w:t>
      </w:r>
      <w:r>
        <w:rPr>
          <w:rFonts w:eastAsiaTheme="minorEastAsia" w:cs="Arial"/>
          <w:color w:val="auto"/>
          <w:sz w:val="22"/>
          <w:szCs w:val="22"/>
          <w:lang w:val="es-ES"/>
        </w:rPr>
        <w:t xml:space="preserve"> .</w:t>
      </w:r>
    </w:p>
    <w:p w14:paraId="0458E3C1" w14:textId="77777777" w:rsidR="00CB0898" w:rsidRDefault="00CB0898">
      <w:pPr>
        <w:rPr>
          <w:rFonts w:ascii="Arial" w:hAnsi="Arial" w:cs="Arial"/>
        </w:rPr>
      </w:pPr>
      <w:r>
        <w:rPr>
          <w:rFonts w:cs="Arial"/>
        </w:rPr>
        <w:br w:type="page"/>
      </w:r>
    </w:p>
    <w:p w14:paraId="38E36DA9" w14:textId="77777777" w:rsidR="00BF2A3B" w:rsidRPr="00A340DF" w:rsidRDefault="00BF2A3B" w:rsidP="00123666">
      <w:pPr>
        <w:pStyle w:val="NormalEnd"/>
        <w:spacing w:after="240"/>
        <w:jc w:val="both"/>
        <w:rPr>
          <w:rFonts w:eastAsiaTheme="minorEastAsia" w:cs="Arial"/>
          <w:color w:val="auto"/>
          <w:sz w:val="22"/>
          <w:szCs w:val="22"/>
          <w:lang w:val="es-ES"/>
        </w:rPr>
      </w:pPr>
    </w:p>
    <w:p w14:paraId="1DF66FC5" w14:textId="3664FC1A" w:rsidR="00BF2A3B" w:rsidRPr="00BF2A3B" w:rsidRDefault="001952E9" w:rsidP="00BF2A3B">
      <w:pPr>
        <w:pStyle w:val="Ttulo1"/>
        <w:keepLines w:val="0"/>
        <w:numPr>
          <w:ilvl w:val="0"/>
          <w:numId w:val="4"/>
        </w:numPr>
        <w:spacing w:before="0" w:after="240" w:line="240" w:lineRule="auto"/>
        <w:ind w:hanging="720"/>
        <w:jc w:val="both"/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Toc39745377"/>
      <w:r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Almacenamiento de los datos</w:t>
      </w:r>
      <w:r w:rsidR="005D2CB7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  <w:bookmarkEnd w:id="4"/>
    </w:p>
    <w:p w14:paraId="66AB373E" w14:textId="69DAC660" w:rsidR="00A340DF" w:rsidRDefault="00E8399F" w:rsidP="00A340DF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</w:rPr>
        <w:t>A continuación, se</w:t>
      </w:r>
      <w:r w:rsidR="00A340DF" w:rsidRPr="00A340DF">
        <w:rPr>
          <w:rFonts w:ascii="Arial" w:hAnsi="Arial" w:cs="Arial"/>
        </w:rPr>
        <w:t xml:space="preserve"> ha realizado la creación de una nueva base de datos en Cassandra que se ha denominado </w:t>
      </w:r>
      <w:r w:rsidRPr="00E8399F">
        <w:rPr>
          <w:rFonts w:ascii="Arial" w:hAnsi="Arial" w:cs="Arial"/>
          <w:b/>
          <w:bCs/>
        </w:rPr>
        <w:t>practica_cassandra</w:t>
      </w:r>
      <w:r w:rsidRPr="00E8399F">
        <w:rPr>
          <w:rFonts w:ascii="Arial" w:hAnsi="Arial" w:cs="Arial"/>
        </w:rPr>
        <w:t>, para ello se han realizado los siguientes pasos:</w:t>
      </w:r>
    </w:p>
    <w:p w14:paraId="4E63AEA9" w14:textId="0838A018" w:rsidR="00E8399F" w:rsidRPr="00EA5C92" w:rsidRDefault="00E8399F" w:rsidP="00EA5C92">
      <w:pPr>
        <w:pStyle w:val="Prrafodelista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CREATE KEYSPACE </w:t>
      </w:r>
      <w:r w:rsidRPr="00EA5C92">
        <w:rPr>
          <w:rFonts w:ascii="Consolas" w:eastAsia="Times New Roman" w:hAnsi="Consolas" w:cs="Courier New"/>
          <w:b/>
          <w:bCs/>
          <w:color w:val="000000"/>
          <w:sz w:val="20"/>
          <w:szCs w:val="20"/>
        </w:rPr>
        <w:t>practica_cassandra</w:t>
      </w: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WITH REPLICATION = { 'class' : 'SimpleStrategy', 'replication_factor' : 1 };</w:t>
      </w:r>
    </w:p>
    <w:p w14:paraId="7F627AF4" w14:textId="77777777" w:rsidR="00E8399F" w:rsidRPr="00E8399F" w:rsidRDefault="00E8399F" w:rsidP="00E8399F">
      <w:pPr>
        <w:pStyle w:val="Prrafodelista"/>
        <w:jc w:val="both"/>
        <w:rPr>
          <w:rFonts w:ascii="Arial" w:hAnsi="Arial" w:cs="Arial"/>
        </w:rPr>
      </w:pPr>
    </w:p>
    <w:p w14:paraId="4ECC32ED" w14:textId="72087CE4" w:rsidR="00E8399F" w:rsidRDefault="00E8399F" w:rsidP="00EA5C92">
      <w:pPr>
        <w:pStyle w:val="Prrafodelista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USE practica_cassandra;</w:t>
      </w:r>
    </w:p>
    <w:p w14:paraId="4AF908F7" w14:textId="77777777" w:rsidR="00EA5C92" w:rsidRPr="00EA5C92" w:rsidRDefault="00EA5C92" w:rsidP="00EA5C92">
      <w:pPr>
        <w:pStyle w:val="Prrafodelista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4AAC31A3" w14:textId="77777777" w:rsidR="00EA5C92" w:rsidRPr="00EA5C92" w:rsidRDefault="00EA5C92" w:rsidP="00EA5C92">
      <w:pPr>
        <w:pStyle w:val="Prrafodelista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5F468255" w14:textId="7A7BAD08" w:rsidR="00E8399F" w:rsidRDefault="00E8399F" w:rsidP="00E8399F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El siguiente paso es la creación del esquema que tendrán las tablas:</w:t>
      </w:r>
    </w:p>
    <w:p w14:paraId="6F64F6D5" w14:textId="77B3E49E" w:rsidR="00E8399F" w:rsidRPr="00EA5C92" w:rsidRDefault="00E8399F" w:rsidP="00EA5C92">
      <w:pPr>
        <w:pStyle w:val="Prrafodelista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CREATE TABLE practica_cassandra.</w:t>
      </w:r>
      <w:r w:rsidRPr="00EA5C92">
        <w:rPr>
          <w:rFonts w:ascii="Consolas" w:eastAsia="Times New Roman" w:hAnsi="Consolas" w:cs="Courier New"/>
          <w:b/>
          <w:bCs/>
          <w:color w:val="000000"/>
          <w:sz w:val="20"/>
          <w:szCs w:val="20"/>
        </w:rPr>
        <w:t>products</w:t>
      </w:r>
      <w:r w:rsidR="00EA5C92">
        <w:rPr>
          <w:rFonts w:ascii="Consolas" w:eastAsia="Times New Roman" w:hAnsi="Consolas" w:cs="Courier New"/>
          <w:b/>
          <w:bCs/>
          <w:color w:val="000000"/>
          <w:sz w:val="20"/>
          <w:szCs w:val="20"/>
        </w:rPr>
        <w:t xml:space="preserve"> </w:t>
      </w: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( </w:t>
      </w:r>
    </w:p>
    <w:p w14:paraId="0F5E417E" w14:textId="26BF3667" w:rsidR="00E8399F" w:rsidRPr="00EA5C92" w:rsidRDefault="00EA5C92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="00E8399F" w:rsidRPr="00EA5C92">
        <w:rPr>
          <w:rFonts w:ascii="Consolas" w:eastAsia="Times New Roman" w:hAnsi="Consolas" w:cs="Courier New"/>
          <w:color w:val="000000"/>
          <w:sz w:val="20"/>
          <w:szCs w:val="20"/>
        </w:rPr>
        <w:t>PRODUCT text,</w:t>
      </w:r>
    </w:p>
    <w:p w14:paraId="2E0338D8" w14:textId="00FE861F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BARCODE text,</w:t>
      </w:r>
    </w:p>
    <w:p w14:paraId="4CA8878A" w14:textId="2CE9C23E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FORMATT text,</w:t>
      </w:r>
    </w:p>
    <w:p w14:paraId="7864A780" w14:textId="4E614890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MACHINEMAKE text,</w:t>
      </w:r>
    </w:p>
    <w:p w14:paraId="487AC8B2" w14:textId="2A40C783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MACHINEMODEL text,</w:t>
      </w:r>
    </w:p>
    <w:p w14:paraId="29721D6C" w14:textId="3BF6F50E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(....)</w:t>
      </w:r>
    </w:p>
    <w:p w14:paraId="19DF7A06" w14:textId="587FF1B8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ZIP text,</w:t>
      </w:r>
    </w:p>
    <w:p w14:paraId="2D58FE17" w14:textId="3B7E6662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TOWN text,</w:t>
      </w:r>
    </w:p>
    <w:p w14:paraId="4A187DE3" w14:textId="29267C93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COUNTRY text,</w:t>
      </w:r>
    </w:p>
    <w:p w14:paraId="28A25CE3" w14:textId="5CBDE54E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id_product text,</w:t>
      </w:r>
    </w:p>
    <w:p w14:paraId="77D227C2" w14:textId="7558C261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PRIMARY KEY (id_product)</w:t>
      </w:r>
    </w:p>
    <w:p w14:paraId="75AA0C55" w14:textId="711CE648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);</w:t>
      </w:r>
    </w:p>
    <w:p w14:paraId="39073C35" w14:textId="659D97D7" w:rsidR="00E72638" w:rsidRPr="00CB0898" w:rsidRDefault="00E72638" w:rsidP="00CB0898">
      <w:pPr>
        <w:spacing w:after="0"/>
        <w:jc w:val="both"/>
        <w:rPr>
          <w:rFonts w:ascii="Arial" w:hAnsi="Arial" w:cs="Arial"/>
        </w:rPr>
      </w:pPr>
    </w:p>
    <w:p w14:paraId="69D70418" w14:textId="77777777" w:rsidR="00E72638" w:rsidRDefault="00E72638" w:rsidP="00E8399F">
      <w:pPr>
        <w:pStyle w:val="Prrafodelista"/>
        <w:spacing w:after="0"/>
        <w:jc w:val="both"/>
        <w:rPr>
          <w:rFonts w:ascii="Arial" w:hAnsi="Arial" w:cs="Arial"/>
        </w:rPr>
      </w:pPr>
    </w:p>
    <w:p w14:paraId="723C98AF" w14:textId="77777777" w:rsidR="00E8399F" w:rsidRPr="00E72638" w:rsidRDefault="00E8399F" w:rsidP="00E72638">
      <w:pPr>
        <w:pStyle w:val="Prrafodelista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72638">
        <w:rPr>
          <w:rFonts w:ascii="Consolas" w:eastAsia="Times New Roman" w:hAnsi="Consolas" w:cs="Courier New"/>
          <w:color w:val="000000"/>
          <w:sz w:val="20"/>
          <w:szCs w:val="20"/>
        </w:rPr>
        <w:t>CREATE TABLE practica_cassandra.</w:t>
      </w:r>
      <w:r w:rsidRPr="00E72638">
        <w:rPr>
          <w:rFonts w:ascii="Consolas" w:eastAsia="Times New Roman" w:hAnsi="Consolas" w:cs="Courier New"/>
          <w:b/>
          <w:bCs/>
          <w:color w:val="000000"/>
          <w:sz w:val="20"/>
          <w:szCs w:val="20"/>
        </w:rPr>
        <w:t xml:space="preserve">orders </w:t>
      </w:r>
      <w:r w:rsidRPr="00E72638">
        <w:rPr>
          <w:rFonts w:ascii="Consolas" w:eastAsia="Times New Roman" w:hAnsi="Consolas" w:cs="Courier New"/>
          <w:color w:val="000000"/>
          <w:sz w:val="20"/>
          <w:szCs w:val="20"/>
        </w:rPr>
        <w:t xml:space="preserve">( </w:t>
      </w:r>
    </w:p>
    <w:p w14:paraId="19BA7813" w14:textId="6E29FB71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ORDERDATE date,</w:t>
      </w:r>
    </w:p>
    <w:p w14:paraId="219D262E" w14:textId="77777777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RETAILPRICE double,</w:t>
      </w:r>
    </w:p>
    <w:p w14:paraId="24CE6BCF" w14:textId="77777777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USERR text,</w:t>
      </w:r>
    </w:p>
    <w:p w14:paraId="1E0AA76A" w14:textId="77777777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id_order text,</w:t>
      </w:r>
    </w:p>
    <w:p w14:paraId="19C53E5D" w14:textId="77777777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PRIMARY KEY (id_order) </w:t>
      </w:r>
    </w:p>
    <w:p w14:paraId="3715EFA0" w14:textId="3EF639BF" w:rsidR="00E8399F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14:paraId="6FE575F5" w14:textId="77777777" w:rsidR="00BF2A3B" w:rsidRDefault="00BF2A3B" w:rsidP="007626E6">
      <w:pPr>
        <w:jc w:val="both"/>
        <w:rPr>
          <w:rFonts w:ascii="Arial" w:eastAsia="Times New Roman" w:hAnsi="Arial" w:cs="Arial"/>
          <w:color w:val="000000"/>
        </w:rPr>
      </w:pPr>
    </w:p>
    <w:p w14:paraId="23230D76" w14:textId="5A364AEE" w:rsidR="00786260" w:rsidRDefault="00E8399F" w:rsidP="007626E6">
      <w:pPr>
        <w:jc w:val="both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t>A continuación, se realiza la carga de las tablas, usando los ficheros csv generados y procesados:</w:t>
      </w:r>
    </w:p>
    <w:p w14:paraId="04E430EB" w14:textId="507C4B92" w:rsidR="00E8399F" w:rsidRPr="00E72638" w:rsidRDefault="00E8399F" w:rsidP="00E72638">
      <w:pPr>
        <w:pStyle w:val="Prrafodelista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72638">
        <w:rPr>
          <w:rFonts w:ascii="Consolas" w:eastAsia="Times New Roman" w:hAnsi="Consolas" w:cs="Courier New"/>
          <w:color w:val="000000"/>
          <w:sz w:val="20"/>
          <w:szCs w:val="20"/>
        </w:rPr>
        <w:t xml:space="preserve">COPY practica_cassandra.products (PRODUCT, BARCODE, FORMATT, MACHINEMAKE, MACHINEMODEL, CAFFEA, VARIETAL, ORIGIN, ROASTING, PROCESS, PACKAGING, RETAILPRICE, STOCK, MIN_STOCK, MAX_STOCK, COSTPRICE, PROVIDER, TAXID, SALESPERSON, EMAIL, PHONENUM, BANKACCOUNT, THOROUGHFARE, WAYNAME, GATENUMBER, BLOCKK, STAIRS, FLOORR, DOOR, ZIP, TOWN, COUNTRY, id_product) FROM </w:t>
      </w:r>
      <w:r w:rsidRPr="00B25094">
        <w:rPr>
          <w:rFonts w:ascii="Consolas" w:eastAsia="Times New Roman" w:hAnsi="Consolas" w:cs="Courier New"/>
          <w:b/>
          <w:bCs/>
          <w:color w:val="000000"/>
          <w:sz w:val="20"/>
          <w:szCs w:val="20"/>
        </w:rPr>
        <w:t xml:space="preserve">'products_process.csv' </w:t>
      </w:r>
      <w:r w:rsidRPr="00E72638">
        <w:rPr>
          <w:rFonts w:ascii="Consolas" w:eastAsia="Times New Roman" w:hAnsi="Consolas" w:cs="Courier New"/>
          <w:color w:val="000000"/>
          <w:sz w:val="20"/>
          <w:szCs w:val="20"/>
        </w:rPr>
        <w:t>WITH DELIMITER=',' AND HEADER=TRUE;</w:t>
      </w:r>
    </w:p>
    <w:p w14:paraId="4B6BF8E7" w14:textId="77777777" w:rsidR="00E8399F" w:rsidRDefault="00E8399F" w:rsidP="00E8399F">
      <w:pPr>
        <w:pStyle w:val="Prrafodelista"/>
        <w:jc w:val="both"/>
        <w:rPr>
          <w:rFonts w:ascii="Arial" w:eastAsia="Times New Roman" w:hAnsi="Arial" w:cs="Arial"/>
          <w:color w:val="000000"/>
        </w:rPr>
      </w:pPr>
    </w:p>
    <w:p w14:paraId="54470FB6" w14:textId="305F4EBF" w:rsidR="00786260" w:rsidRPr="00E72638" w:rsidRDefault="00E8399F" w:rsidP="00E72638">
      <w:pPr>
        <w:pStyle w:val="Prrafodelista"/>
        <w:numPr>
          <w:ilvl w:val="0"/>
          <w:numId w:val="2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72638">
        <w:rPr>
          <w:rFonts w:ascii="Consolas" w:eastAsia="Times New Roman" w:hAnsi="Consolas" w:cs="Courier New"/>
          <w:color w:val="000000"/>
          <w:sz w:val="20"/>
          <w:szCs w:val="20"/>
        </w:rPr>
        <w:t xml:space="preserve">COPY practica_cassandra.orders (ORDERDATE, RETAILPRICE, USERR, id_order) FROM </w:t>
      </w:r>
      <w:r w:rsidRPr="00B25094">
        <w:rPr>
          <w:rFonts w:ascii="Consolas" w:eastAsia="Times New Roman" w:hAnsi="Consolas" w:cs="Courier New"/>
          <w:b/>
          <w:bCs/>
          <w:color w:val="000000"/>
          <w:sz w:val="20"/>
          <w:szCs w:val="20"/>
        </w:rPr>
        <w:t>'orders_simplif_process.csv'</w:t>
      </w:r>
      <w:r w:rsidRPr="00E72638">
        <w:rPr>
          <w:rFonts w:ascii="Consolas" w:eastAsia="Times New Roman" w:hAnsi="Consolas" w:cs="Courier New"/>
          <w:color w:val="000000"/>
          <w:sz w:val="20"/>
          <w:szCs w:val="20"/>
        </w:rPr>
        <w:t xml:space="preserve"> WITH DELIMITER=',' AND HEADER=TRUE;</w:t>
      </w:r>
    </w:p>
    <w:p w14:paraId="45843929" w14:textId="07CC378D" w:rsidR="00684CD2" w:rsidRDefault="00684CD2" w:rsidP="007626E6">
      <w:pPr>
        <w:jc w:val="both"/>
      </w:pPr>
    </w:p>
    <w:p w14:paraId="407BD159" w14:textId="2FF4068F" w:rsidR="00B25094" w:rsidRDefault="00B25094" w:rsidP="007626E6">
      <w:pPr>
        <w:jc w:val="both"/>
      </w:pPr>
    </w:p>
    <w:p w14:paraId="3FAC66F4" w14:textId="77777777" w:rsidR="00B25094" w:rsidRPr="00953E00" w:rsidRDefault="00B25094" w:rsidP="007626E6">
      <w:pPr>
        <w:jc w:val="both"/>
      </w:pPr>
    </w:p>
    <w:p w14:paraId="20A1C028" w14:textId="29F325D9" w:rsidR="005C11C6" w:rsidRPr="005C11C6" w:rsidRDefault="00CC0614" w:rsidP="005C11C6">
      <w:pPr>
        <w:pStyle w:val="Ttulo1"/>
        <w:keepLines w:val="0"/>
        <w:numPr>
          <w:ilvl w:val="0"/>
          <w:numId w:val="4"/>
        </w:numPr>
        <w:spacing w:before="0" w:after="240" w:line="240" w:lineRule="auto"/>
        <w:ind w:hanging="720"/>
        <w:jc w:val="both"/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5" w:name="_Hlk35452820"/>
      <w:bookmarkStart w:id="6" w:name="_Toc39745378"/>
      <w:r w:rsidRPr="00953E00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Análisis de </w:t>
      </w:r>
      <w:r w:rsidR="00926238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los </w:t>
      </w:r>
      <w:r w:rsidR="001952E9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datos.</w:t>
      </w:r>
      <w:bookmarkEnd w:id="6"/>
      <w:r w:rsidR="00786260">
        <w:rPr>
          <w:rFonts w:asciiTheme="minorHAnsi" w:hAnsiTheme="minorHAnsi"/>
          <w:color w:val="auto"/>
          <w:sz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</w:p>
    <w:p w14:paraId="024F874D" w14:textId="507761FE" w:rsidR="00CD0D41" w:rsidRDefault="001952E9" w:rsidP="00B25094">
      <w:pPr>
        <w:jc w:val="both"/>
        <w:rPr>
          <w:rFonts w:ascii="Arial" w:eastAsia="Times New Roman" w:hAnsi="Arial" w:cs="Arial"/>
          <w:color w:val="000000"/>
        </w:rPr>
      </w:pPr>
      <w:r w:rsidRPr="001952E9">
        <w:rPr>
          <w:rFonts w:ascii="Arial" w:eastAsia="Times New Roman" w:hAnsi="Arial" w:cs="Arial"/>
          <w:color w:val="000000"/>
        </w:rPr>
        <w:t xml:space="preserve">En esta etapa se realizan consultas sobre la base de datos almacenada en </w:t>
      </w:r>
      <w:r w:rsidR="00E8399F">
        <w:rPr>
          <w:rFonts w:ascii="Arial" w:eastAsia="Times New Roman" w:hAnsi="Arial" w:cs="Arial"/>
          <w:color w:val="000000"/>
        </w:rPr>
        <w:t>Cassandra:</w:t>
      </w:r>
      <w:r w:rsidRPr="001952E9">
        <w:rPr>
          <w:rFonts w:ascii="Arial" w:eastAsia="Times New Roman" w:hAnsi="Arial" w:cs="Arial"/>
          <w:color w:val="000000"/>
        </w:rPr>
        <w:t xml:space="preserve"> </w:t>
      </w:r>
      <w:bookmarkStart w:id="7" w:name="_Hlk39500693"/>
    </w:p>
    <w:p w14:paraId="0EF73521" w14:textId="77777777" w:rsidR="00B25094" w:rsidRPr="00B25094" w:rsidRDefault="00B25094" w:rsidP="00B25094">
      <w:pPr>
        <w:jc w:val="both"/>
        <w:rPr>
          <w:rFonts w:ascii="Arial" w:eastAsia="Times New Roman" w:hAnsi="Arial" w:cs="Arial"/>
          <w:color w:val="000000"/>
        </w:rPr>
      </w:pPr>
    </w:p>
    <w:p w14:paraId="1B7F9174" w14:textId="50EB2E9D" w:rsidR="00E8399F" w:rsidRDefault="00347E5E" w:rsidP="00E8399F">
      <w:pPr>
        <w:pStyle w:val="Ttulo2"/>
      </w:pPr>
      <w:bookmarkStart w:id="8" w:name="_Toc39745379"/>
      <w:bookmarkEnd w:id="0"/>
      <w:bookmarkEnd w:id="1"/>
      <w:bookmarkEnd w:id="5"/>
      <w:bookmarkEnd w:id="7"/>
      <w:r>
        <w:t>Formatos en los que se comercializa el producto 'Como y tronar'.</w:t>
      </w:r>
      <w:bookmarkEnd w:id="8"/>
    </w:p>
    <w:p w14:paraId="3D677E5F" w14:textId="77777777" w:rsidR="00E8399F" w:rsidRPr="00E8399F" w:rsidRDefault="00E8399F" w:rsidP="00E8399F">
      <w:pPr>
        <w:spacing w:after="0"/>
      </w:pPr>
    </w:p>
    <w:p w14:paraId="73EC5C8A" w14:textId="5558DB05" w:rsidR="00347E5E" w:rsidRPr="00EA5C92" w:rsidRDefault="00E839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SELECT formatt FROM practica_cassandra.products WHERE product='Como y tronar' ALLOW FILTERING;</w:t>
      </w:r>
    </w:p>
    <w:p w14:paraId="4CD7297B" w14:textId="77777777" w:rsidR="00E8399F" w:rsidRDefault="00E8399F" w:rsidP="00E8399F">
      <w:pPr>
        <w:spacing w:after="0"/>
      </w:pPr>
    </w:p>
    <w:p w14:paraId="27CB1221" w14:textId="4A6E990C" w:rsidR="00E8399F" w:rsidRDefault="00E8399F" w:rsidP="00F4778B">
      <w:pPr>
        <w:jc w:val="both"/>
        <w:rPr>
          <w:rFonts w:ascii="Arial" w:eastAsia="Times New Roman" w:hAnsi="Arial" w:cs="Arial"/>
          <w:color w:val="000000"/>
        </w:rPr>
      </w:pPr>
      <w:r w:rsidRPr="00F4778B">
        <w:rPr>
          <w:rFonts w:ascii="Arial" w:eastAsia="Times New Roman" w:hAnsi="Arial" w:cs="Arial"/>
          <w:color w:val="000000"/>
        </w:rPr>
        <w:t>Para esta primera consulta se accede a la tabla de los productos, se filt</w:t>
      </w:r>
      <w:r w:rsidR="00F4778B">
        <w:rPr>
          <w:rFonts w:ascii="Arial" w:eastAsia="Times New Roman" w:hAnsi="Arial" w:cs="Arial"/>
          <w:color w:val="000000"/>
        </w:rPr>
        <w:t>r</w:t>
      </w:r>
      <w:r w:rsidRPr="00F4778B">
        <w:rPr>
          <w:rFonts w:ascii="Arial" w:eastAsia="Times New Roman" w:hAnsi="Arial" w:cs="Arial"/>
          <w:color w:val="000000"/>
        </w:rPr>
        <w:t>a por el nombre del producto ‘Como y tronar’ y se muestran los formatos. Nótese que para poder filt</w:t>
      </w:r>
      <w:r w:rsidR="00F4778B">
        <w:rPr>
          <w:rFonts w:ascii="Arial" w:eastAsia="Times New Roman" w:hAnsi="Arial" w:cs="Arial"/>
          <w:color w:val="000000"/>
        </w:rPr>
        <w:t>r</w:t>
      </w:r>
      <w:r w:rsidRPr="00F4778B">
        <w:rPr>
          <w:rFonts w:ascii="Arial" w:eastAsia="Times New Roman" w:hAnsi="Arial" w:cs="Arial"/>
          <w:color w:val="000000"/>
        </w:rPr>
        <w:t xml:space="preserve">ar por un campo distinto de la </w:t>
      </w:r>
      <w:r w:rsidRPr="00493B9F">
        <w:rPr>
          <w:rFonts w:ascii="Arial" w:eastAsia="Times New Roman" w:hAnsi="Arial" w:cs="Arial"/>
          <w:b/>
          <w:bCs/>
          <w:i/>
          <w:iCs/>
          <w:color w:val="000000"/>
        </w:rPr>
        <w:t>primary key</w:t>
      </w:r>
      <w:r w:rsidRPr="00F4778B">
        <w:rPr>
          <w:rFonts w:ascii="Arial" w:eastAsia="Times New Roman" w:hAnsi="Arial" w:cs="Arial"/>
          <w:color w:val="000000"/>
        </w:rPr>
        <w:t xml:space="preserve"> es necesario añadir la cláusula ALLOW FILTERING.</w:t>
      </w:r>
      <w:r w:rsidR="00F4778B">
        <w:rPr>
          <w:rFonts w:ascii="Arial" w:eastAsia="Times New Roman" w:hAnsi="Arial" w:cs="Arial"/>
          <w:color w:val="000000"/>
        </w:rPr>
        <w:t xml:space="preserve"> A continuación</w:t>
      </w:r>
      <w:r w:rsidR="00493B9F">
        <w:rPr>
          <w:rFonts w:ascii="Arial" w:eastAsia="Times New Roman" w:hAnsi="Arial" w:cs="Arial"/>
          <w:color w:val="000000"/>
        </w:rPr>
        <w:t>,</w:t>
      </w:r>
      <w:r w:rsidR="00F4778B">
        <w:rPr>
          <w:rFonts w:ascii="Arial" w:eastAsia="Times New Roman" w:hAnsi="Arial" w:cs="Arial"/>
          <w:color w:val="000000"/>
        </w:rPr>
        <w:t xml:space="preserve"> se muestra el resultado</w:t>
      </w:r>
      <w:r w:rsidR="00B25094">
        <w:rPr>
          <w:rFonts w:ascii="Arial" w:eastAsia="Times New Roman" w:hAnsi="Arial" w:cs="Arial"/>
          <w:color w:val="000000"/>
        </w:rPr>
        <w:t>:</w:t>
      </w:r>
    </w:p>
    <w:p w14:paraId="0FF22E04" w14:textId="77777777" w:rsidR="00470427" w:rsidRDefault="00470427" w:rsidP="00F4778B">
      <w:pPr>
        <w:jc w:val="both"/>
        <w:rPr>
          <w:rFonts w:ascii="Arial" w:eastAsia="Times New Roman" w:hAnsi="Arial" w:cs="Arial"/>
          <w:color w:val="000000"/>
        </w:rPr>
      </w:pPr>
    </w:p>
    <w:p w14:paraId="5D3489F5" w14:textId="439D649B" w:rsidR="00F4778B" w:rsidRPr="00F4778B" w:rsidRDefault="00F4778B" w:rsidP="00F4778B">
      <w:pPr>
        <w:jc w:val="center"/>
        <w:rPr>
          <w:rFonts w:ascii="Arial" w:eastAsia="Times New Roman" w:hAnsi="Arial" w:cs="Arial"/>
          <w:color w:val="000000"/>
        </w:rPr>
      </w:pPr>
      <w:r w:rsidRPr="006D5F8B">
        <w:rPr>
          <w:noProof/>
        </w:rPr>
        <w:drawing>
          <wp:inline distT="0" distB="0" distL="0" distR="0" wp14:anchorId="082957AB" wp14:editId="73DF5032">
            <wp:extent cx="5933440" cy="1521037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4336" cy="154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3B91C" w14:textId="78C5099F" w:rsidR="00E8399F" w:rsidRDefault="00E8399F" w:rsidP="00E8399F">
      <w:pPr>
        <w:spacing w:after="0"/>
      </w:pPr>
    </w:p>
    <w:p w14:paraId="3A0F1119" w14:textId="77777777" w:rsidR="00E72638" w:rsidRPr="00347E5E" w:rsidRDefault="00E72638" w:rsidP="00E8399F">
      <w:pPr>
        <w:spacing w:after="0"/>
      </w:pPr>
    </w:p>
    <w:p w14:paraId="425D5541" w14:textId="5C5BBD5A" w:rsidR="00347E5E" w:rsidRDefault="00347E5E" w:rsidP="00347E5E">
      <w:pPr>
        <w:pStyle w:val="Ttulo2"/>
      </w:pPr>
      <w:bookmarkStart w:id="9" w:name="_Toc39745380"/>
      <w:r>
        <w:t>Cambio de nombre del producto 'Son antes' por 'Antes'.</w:t>
      </w:r>
      <w:bookmarkEnd w:id="9"/>
    </w:p>
    <w:p w14:paraId="467C0C92" w14:textId="77777777" w:rsidR="00BF2A3B" w:rsidRPr="00BF2A3B" w:rsidRDefault="00BF2A3B" w:rsidP="00BF2A3B"/>
    <w:p w14:paraId="55A2F179" w14:textId="1E2B765B" w:rsidR="00F4778B" w:rsidRDefault="00F4778B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SELECT id_product FROM practica_cassandra.products WHERE product='Son antes' ALLOW FILTERING;</w:t>
      </w:r>
    </w:p>
    <w:p w14:paraId="04685402" w14:textId="77777777" w:rsidR="00493B9F" w:rsidRPr="00EA5C92" w:rsidRDefault="00493B9F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67169A41" w14:textId="77777777" w:rsidR="00F4778B" w:rsidRPr="00EA5C92" w:rsidRDefault="00F4778B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UPDATE practica_cassandra.products</w:t>
      </w:r>
    </w:p>
    <w:p w14:paraId="69288DA5" w14:textId="77777777" w:rsidR="00F4778B" w:rsidRPr="00EA5C92" w:rsidRDefault="00F4778B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SET product = 'Antes'</w:t>
      </w:r>
    </w:p>
    <w:p w14:paraId="451646D4" w14:textId="6E0022D8" w:rsidR="00F4778B" w:rsidRPr="00EA5C92" w:rsidRDefault="00F4778B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 xml:space="preserve">  WHERE id_product IN ('6', '16', '19', '13', '21', '7', '17', '9', '15', '10', '4', '3', '5', '18', '14', '8', '20', '2', '22', '12', '23', '24', '11', '1');</w:t>
      </w:r>
    </w:p>
    <w:p w14:paraId="16459EAC" w14:textId="77777777" w:rsidR="00F4778B" w:rsidRPr="00EA5C92" w:rsidRDefault="00F4778B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1F918C8B" w14:textId="2AE68E04" w:rsidR="00347E5E" w:rsidRDefault="00F4778B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SELECT id_product,product FROM practica_cassandra.products WHERE product='Antes' ALLOW FILTERING;</w:t>
      </w:r>
    </w:p>
    <w:p w14:paraId="69E2E865" w14:textId="77777777" w:rsidR="00EA5C92" w:rsidRPr="00EA5C92" w:rsidRDefault="00EA5C92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6C095A27" w14:textId="613BA667" w:rsidR="00F4778B" w:rsidRDefault="00F4778B" w:rsidP="00F4778B">
      <w:pPr>
        <w:jc w:val="both"/>
        <w:rPr>
          <w:rFonts w:ascii="Arial" w:eastAsia="Times New Roman" w:hAnsi="Arial" w:cs="Arial"/>
          <w:color w:val="000000"/>
        </w:rPr>
      </w:pPr>
      <w:r w:rsidRPr="00F4778B">
        <w:rPr>
          <w:rFonts w:ascii="Arial" w:eastAsia="Times New Roman" w:hAnsi="Arial" w:cs="Arial"/>
          <w:color w:val="000000"/>
        </w:rPr>
        <w:t>En este caso se accede a la tabla productos, se busca el producto ‘Son antes’ y se obtienen sus identificadores. Después se actualiza la tabla cambiando el nombre ‘Son antes’ por ‘Antes’ para los identificadores obtenidos.</w:t>
      </w:r>
      <w:r>
        <w:rPr>
          <w:rFonts w:ascii="Arial" w:eastAsia="Times New Roman" w:hAnsi="Arial" w:cs="Arial"/>
          <w:color w:val="000000"/>
        </w:rPr>
        <w:t xml:space="preserve">  Por último</w:t>
      </w:r>
      <w:r w:rsidR="00493B9F">
        <w:rPr>
          <w:rFonts w:ascii="Arial" w:eastAsia="Times New Roman" w:hAnsi="Arial" w:cs="Arial"/>
          <w:color w:val="000000"/>
        </w:rPr>
        <w:t>,</w:t>
      </w:r>
      <w:r>
        <w:rPr>
          <w:rFonts w:ascii="Arial" w:eastAsia="Times New Roman" w:hAnsi="Arial" w:cs="Arial"/>
          <w:color w:val="000000"/>
        </w:rPr>
        <w:t xml:space="preserve"> se comprueba el resultado</w:t>
      </w:r>
      <w:r w:rsidR="00B25094">
        <w:rPr>
          <w:rFonts w:ascii="Arial" w:eastAsia="Times New Roman" w:hAnsi="Arial" w:cs="Arial"/>
          <w:color w:val="000000"/>
        </w:rPr>
        <w:t>:</w:t>
      </w:r>
    </w:p>
    <w:p w14:paraId="498AD307" w14:textId="30DCE0E1" w:rsidR="00E72638" w:rsidRDefault="00E72638" w:rsidP="00F4778B">
      <w:pPr>
        <w:jc w:val="both"/>
        <w:rPr>
          <w:rFonts w:ascii="Arial" w:eastAsia="Times New Roman" w:hAnsi="Arial" w:cs="Arial"/>
          <w:color w:val="000000"/>
        </w:rPr>
      </w:pPr>
    </w:p>
    <w:p w14:paraId="24ABF7E0" w14:textId="77777777" w:rsidR="00B25094" w:rsidRDefault="00B25094" w:rsidP="00F4778B">
      <w:pPr>
        <w:jc w:val="both"/>
        <w:rPr>
          <w:rFonts w:ascii="Arial" w:eastAsia="Times New Roman" w:hAnsi="Arial" w:cs="Arial"/>
          <w:color w:val="000000"/>
        </w:rPr>
      </w:pPr>
    </w:p>
    <w:p w14:paraId="48309F64" w14:textId="77777777" w:rsidR="00B25094" w:rsidRDefault="00B25094" w:rsidP="00F4778B">
      <w:pPr>
        <w:jc w:val="center"/>
        <w:rPr>
          <w:rFonts w:ascii="Arial" w:eastAsia="Times New Roman" w:hAnsi="Arial" w:cs="Arial"/>
          <w:color w:val="000000"/>
        </w:rPr>
      </w:pPr>
    </w:p>
    <w:p w14:paraId="41583C6D" w14:textId="77777777" w:rsidR="00B25094" w:rsidRDefault="00B25094" w:rsidP="00F4778B">
      <w:pPr>
        <w:jc w:val="center"/>
        <w:rPr>
          <w:noProof/>
        </w:rPr>
      </w:pPr>
    </w:p>
    <w:p w14:paraId="027BB053" w14:textId="115D3F76" w:rsidR="00F4778B" w:rsidRDefault="00F4778B" w:rsidP="00F4778B">
      <w:pPr>
        <w:jc w:val="center"/>
        <w:rPr>
          <w:rFonts w:ascii="Arial" w:eastAsia="Times New Roman" w:hAnsi="Arial" w:cs="Arial"/>
          <w:color w:val="000000"/>
        </w:rPr>
      </w:pPr>
      <w:r w:rsidRPr="006D5F8B">
        <w:rPr>
          <w:noProof/>
        </w:rPr>
        <w:drawing>
          <wp:inline distT="0" distB="0" distL="0" distR="0" wp14:anchorId="42327CEA" wp14:editId="6ABF8D3D">
            <wp:extent cx="5917167" cy="3216729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992" cy="323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DFA4" w14:textId="77777777" w:rsidR="00E72638" w:rsidRDefault="00E72638" w:rsidP="00B25094">
      <w:pPr>
        <w:rPr>
          <w:rFonts w:ascii="Arial" w:eastAsia="Times New Roman" w:hAnsi="Arial" w:cs="Arial"/>
          <w:color w:val="000000"/>
        </w:rPr>
      </w:pPr>
    </w:p>
    <w:p w14:paraId="6DDD44C5" w14:textId="40D9BF9A" w:rsidR="00F4778B" w:rsidRDefault="00F4778B" w:rsidP="00E72638">
      <w:pPr>
        <w:rPr>
          <w:rFonts w:ascii="Arial" w:eastAsia="Times New Roman" w:hAnsi="Arial" w:cs="Arial"/>
          <w:color w:val="000000"/>
        </w:rPr>
      </w:pPr>
      <w:r w:rsidRPr="006D5F8B">
        <w:rPr>
          <w:noProof/>
        </w:rPr>
        <w:drawing>
          <wp:inline distT="0" distB="0" distL="0" distR="0" wp14:anchorId="78196861" wp14:editId="65BFACA6">
            <wp:extent cx="5875020" cy="316928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3804" cy="31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4AC9" w14:textId="74510192" w:rsidR="00B25094" w:rsidRDefault="00B25094">
      <w:pPr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color w:val="000000"/>
        </w:rPr>
        <w:br w:type="page"/>
      </w:r>
    </w:p>
    <w:p w14:paraId="62B63CE4" w14:textId="77777777" w:rsidR="00E72638" w:rsidRPr="00F4778B" w:rsidRDefault="00E72638" w:rsidP="00E72638">
      <w:pPr>
        <w:rPr>
          <w:rFonts w:ascii="Arial" w:eastAsia="Times New Roman" w:hAnsi="Arial" w:cs="Arial"/>
          <w:color w:val="000000"/>
        </w:rPr>
      </w:pPr>
    </w:p>
    <w:p w14:paraId="17C9AE33" w14:textId="1FFB25F1" w:rsidR="00347E5E" w:rsidRDefault="00347E5E" w:rsidP="00347E5E">
      <w:pPr>
        <w:pStyle w:val="Ttulo2"/>
      </w:pPr>
      <w:bookmarkStart w:id="10" w:name="_Toc39745381"/>
      <w:r>
        <w:t>El producto 'Duende y luna' empieza a comercializarse en el formato 'roasted bean’.</w:t>
      </w:r>
      <w:bookmarkEnd w:id="10"/>
    </w:p>
    <w:p w14:paraId="5F767238" w14:textId="77777777" w:rsidR="000127D7" w:rsidRPr="000127D7" w:rsidRDefault="000127D7" w:rsidP="000127D7"/>
    <w:p w14:paraId="26C24154" w14:textId="4BD2790D" w:rsidR="00F4778B" w:rsidRDefault="00F4778B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INSERT INTO practica_cassandra.products (formatt, product, id_product) VALUES ('roasted bean', 'Duende y luna', '6497') IF NOT EXISTS;</w:t>
      </w:r>
    </w:p>
    <w:p w14:paraId="647ABEF0" w14:textId="77777777" w:rsidR="00EA5C92" w:rsidRPr="00EA5C92" w:rsidRDefault="00EA5C92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3D15FA2C" w14:textId="53FBE783" w:rsidR="00F4778B" w:rsidRDefault="00F4778B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SELECT id_product,product,formatt FROM practica_cassandra.products WHERE product='Duende y luna' ALLOW FILTERING;</w:t>
      </w:r>
    </w:p>
    <w:p w14:paraId="01ED5CC4" w14:textId="77777777" w:rsidR="00EA5C92" w:rsidRPr="00EA5C92" w:rsidRDefault="00EA5C92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0EE95093" w14:textId="3E1B871F" w:rsidR="000127D7" w:rsidRDefault="000127D7" w:rsidP="000D41AC">
      <w:pPr>
        <w:jc w:val="both"/>
        <w:rPr>
          <w:rFonts w:ascii="Arial" w:eastAsia="Times New Roman" w:hAnsi="Arial" w:cs="Arial"/>
          <w:color w:val="000000"/>
        </w:rPr>
      </w:pPr>
      <w:r w:rsidRPr="000D41AC">
        <w:rPr>
          <w:rFonts w:ascii="Arial" w:eastAsia="Times New Roman" w:hAnsi="Arial" w:cs="Arial"/>
          <w:color w:val="000000"/>
        </w:rPr>
        <w:t xml:space="preserve">Para esta consulta se inserta en la tabla products una nueva fila </w:t>
      </w:r>
      <w:r w:rsidR="000D41AC" w:rsidRPr="000D41AC">
        <w:rPr>
          <w:rFonts w:ascii="Arial" w:eastAsia="Times New Roman" w:hAnsi="Arial" w:cs="Arial"/>
          <w:color w:val="000000"/>
        </w:rPr>
        <w:t xml:space="preserve">con </w:t>
      </w:r>
      <w:r w:rsidRPr="000D41AC">
        <w:rPr>
          <w:rFonts w:ascii="Arial" w:eastAsia="Times New Roman" w:hAnsi="Arial" w:cs="Arial"/>
          <w:color w:val="000000"/>
        </w:rPr>
        <w:t>los campos</w:t>
      </w:r>
      <w:r w:rsidR="000D41AC" w:rsidRPr="000D41AC">
        <w:rPr>
          <w:rFonts w:ascii="Arial" w:eastAsia="Times New Roman" w:hAnsi="Arial" w:cs="Arial"/>
          <w:color w:val="000000"/>
        </w:rPr>
        <w:t xml:space="preserve"> formatt='roasted bean', product='Duende y luna', id_product= '6497'.</w:t>
      </w:r>
      <w:r w:rsidR="000D41AC">
        <w:rPr>
          <w:rFonts w:ascii="Arial" w:eastAsia="Times New Roman" w:hAnsi="Arial" w:cs="Arial"/>
          <w:color w:val="000000"/>
        </w:rPr>
        <w:t xml:space="preserve"> El resultado es el siguiente:</w:t>
      </w:r>
    </w:p>
    <w:p w14:paraId="411B87EE" w14:textId="77777777" w:rsidR="00E72638" w:rsidRPr="000D41AC" w:rsidRDefault="00E72638" w:rsidP="000D41AC">
      <w:pPr>
        <w:jc w:val="both"/>
        <w:rPr>
          <w:rFonts w:ascii="Arial" w:eastAsia="Times New Roman" w:hAnsi="Arial" w:cs="Arial"/>
          <w:color w:val="000000"/>
        </w:rPr>
      </w:pPr>
    </w:p>
    <w:p w14:paraId="24885C8D" w14:textId="71130207" w:rsidR="00347E5E" w:rsidRDefault="00F4778B" w:rsidP="00F4778B">
      <w:pPr>
        <w:jc w:val="center"/>
      </w:pPr>
      <w:r w:rsidRPr="006D5F8B">
        <w:rPr>
          <w:noProof/>
        </w:rPr>
        <w:drawing>
          <wp:inline distT="0" distB="0" distL="0" distR="0" wp14:anchorId="36BE9F77" wp14:editId="0D6C071D">
            <wp:extent cx="5986453" cy="105664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9814" cy="105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1BDFC" w14:textId="77777777" w:rsidR="00B25094" w:rsidRPr="00347E5E" w:rsidRDefault="00B25094" w:rsidP="00F4778B">
      <w:pPr>
        <w:jc w:val="center"/>
      </w:pPr>
    </w:p>
    <w:p w14:paraId="2E62F3F8" w14:textId="00EB4D6B" w:rsidR="00347E5E" w:rsidRDefault="00347E5E" w:rsidP="00347E5E">
      <w:pPr>
        <w:pStyle w:val="Ttulo2"/>
      </w:pPr>
      <w:bookmarkStart w:id="11" w:name="_Toc39745382"/>
      <w:r>
        <w:t>Referencias asociadas al producto 'Milagros' con formato capsulas (formatt = ‘capsules').</w:t>
      </w:r>
      <w:bookmarkEnd w:id="11"/>
    </w:p>
    <w:p w14:paraId="20D3613C" w14:textId="77777777" w:rsidR="000127D7" w:rsidRPr="000127D7" w:rsidRDefault="000127D7" w:rsidP="000127D7"/>
    <w:p w14:paraId="5C07D5E1" w14:textId="430BD896" w:rsidR="000D41AC" w:rsidRDefault="000127D7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SELECT barcode FROM practica_cassandra.products WHERE product='Milagros' AND formatt='capsules' ALLOW FILTERING;</w:t>
      </w:r>
    </w:p>
    <w:p w14:paraId="3880C63A" w14:textId="4B64283A" w:rsidR="00EA5C92" w:rsidRDefault="00EA5C92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5C681E39" w14:textId="72DCB976" w:rsidR="00E72638" w:rsidRDefault="00E72638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18C3D04B" w14:textId="2B1A7A6E" w:rsidR="00E72638" w:rsidRDefault="00E72638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31D795BE" w14:textId="77777777" w:rsidR="00E72638" w:rsidRPr="00EA5C92" w:rsidRDefault="00E72638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7C52F445" w14:textId="45AB626F" w:rsidR="00347E5E" w:rsidRDefault="00F4778B" w:rsidP="00F4778B">
      <w:pPr>
        <w:jc w:val="center"/>
      </w:pPr>
      <w:r w:rsidRPr="006D5F8B">
        <w:rPr>
          <w:noProof/>
        </w:rPr>
        <w:drawing>
          <wp:inline distT="0" distB="0" distL="0" distR="0" wp14:anchorId="19A611C5" wp14:editId="6377FF20">
            <wp:extent cx="5973282" cy="787400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9122" cy="792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04DA" w14:textId="50DC1B95" w:rsidR="00470427" w:rsidRDefault="00470427">
      <w:r>
        <w:br w:type="page"/>
      </w:r>
    </w:p>
    <w:p w14:paraId="271AF6C0" w14:textId="77777777" w:rsidR="00470427" w:rsidRPr="00347E5E" w:rsidRDefault="00470427" w:rsidP="00F4778B">
      <w:pPr>
        <w:jc w:val="center"/>
      </w:pPr>
    </w:p>
    <w:p w14:paraId="4B04F819" w14:textId="5E05C48E" w:rsidR="00347E5E" w:rsidRDefault="00347E5E" w:rsidP="00347E5E">
      <w:pPr>
        <w:pStyle w:val="Ttulo2"/>
      </w:pPr>
      <w:bookmarkStart w:id="12" w:name="_Toc39745383"/>
      <w:r>
        <w:t>Último pedido realizado por el usuario con nickname='cisni'.</w:t>
      </w:r>
      <w:bookmarkEnd w:id="12"/>
    </w:p>
    <w:p w14:paraId="59819708" w14:textId="77777777" w:rsidR="000127D7" w:rsidRPr="000127D7" w:rsidRDefault="000127D7" w:rsidP="000127D7"/>
    <w:p w14:paraId="2E94310E" w14:textId="7273E3C9" w:rsidR="000127D7" w:rsidRDefault="000127D7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SELECT MAX(ORDERDATE),USERR,id_order FROM practica_cassandra.orders WHERE USERR ='cisni' ALLOW FILTERING;</w:t>
      </w:r>
    </w:p>
    <w:p w14:paraId="62F69A6B" w14:textId="77777777" w:rsidR="00EA5C92" w:rsidRPr="00EA5C92" w:rsidRDefault="00EA5C92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5BE3B983" w14:textId="298ED337" w:rsidR="00F4778B" w:rsidRDefault="000127D7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SELECT ORDERDATE,USERR,id_order FROM practica_cassandra.orders WHERE USERR ='cisni' AND ORDERDATE='2014-12-17' ALLOW FILTERING;</w:t>
      </w:r>
    </w:p>
    <w:p w14:paraId="67499E60" w14:textId="77777777" w:rsidR="00EA5C92" w:rsidRPr="00EA5C92" w:rsidRDefault="00EA5C92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6470E312" w14:textId="215C52CA" w:rsidR="000D41AC" w:rsidRDefault="000D41AC" w:rsidP="000D41AC">
      <w:pPr>
        <w:jc w:val="both"/>
        <w:rPr>
          <w:rFonts w:ascii="Arial" w:eastAsia="Times New Roman" w:hAnsi="Arial" w:cs="Arial"/>
          <w:color w:val="000000"/>
        </w:rPr>
      </w:pPr>
      <w:r w:rsidRPr="000D41AC">
        <w:rPr>
          <w:rFonts w:ascii="Arial" w:eastAsia="Times New Roman" w:hAnsi="Arial" w:cs="Arial"/>
          <w:color w:val="000000"/>
        </w:rPr>
        <w:t xml:space="preserve">Para esta consulta se ha obtenido la última fecha asociada al usuario </w:t>
      </w:r>
      <w:r w:rsidRPr="000D41AC">
        <w:rPr>
          <w:rFonts w:ascii="Arial" w:eastAsia="Times New Roman" w:hAnsi="Arial" w:cs="Arial"/>
          <w:i/>
          <w:iCs/>
          <w:color w:val="000000"/>
        </w:rPr>
        <w:t>cisni</w:t>
      </w:r>
      <w:r w:rsidRPr="000D41AC">
        <w:rPr>
          <w:rFonts w:ascii="Arial" w:eastAsia="Times New Roman" w:hAnsi="Arial" w:cs="Arial"/>
          <w:color w:val="000000"/>
        </w:rPr>
        <w:t xml:space="preserve"> y a continuación se ha</w:t>
      </w:r>
      <w:r>
        <w:rPr>
          <w:rFonts w:ascii="Arial" w:eastAsia="Times New Roman" w:hAnsi="Arial" w:cs="Arial"/>
          <w:color w:val="000000"/>
        </w:rPr>
        <w:t>n</w:t>
      </w:r>
      <w:r w:rsidRPr="000D41AC">
        <w:rPr>
          <w:rFonts w:ascii="Arial" w:eastAsia="Times New Roman" w:hAnsi="Arial" w:cs="Arial"/>
          <w:color w:val="000000"/>
        </w:rPr>
        <w:t xml:space="preserve"> buscado todos los pedidos realizados por el mismo usuario en dicha fecha, ya que se ha observado que</w:t>
      </w:r>
      <w:r>
        <w:rPr>
          <w:rFonts w:ascii="Arial" w:eastAsia="Times New Roman" w:hAnsi="Arial" w:cs="Arial"/>
          <w:color w:val="000000"/>
        </w:rPr>
        <w:t xml:space="preserve"> si hay varias fechas coincidentes</w:t>
      </w:r>
      <w:r w:rsidRPr="000D41AC">
        <w:rPr>
          <w:rFonts w:ascii="Arial" w:eastAsia="Times New Roman" w:hAnsi="Arial" w:cs="Arial"/>
          <w:color w:val="000000"/>
        </w:rPr>
        <w:t xml:space="preserve"> sólo se muestra una de ellas.</w:t>
      </w:r>
    </w:p>
    <w:p w14:paraId="6DE0E04E" w14:textId="77777777" w:rsidR="00E72638" w:rsidRPr="000D41AC" w:rsidRDefault="00E72638" w:rsidP="000D41AC">
      <w:pPr>
        <w:jc w:val="both"/>
        <w:rPr>
          <w:rFonts w:ascii="Arial" w:eastAsia="Times New Roman" w:hAnsi="Arial" w:cs="Arial"/>
          <w:color w:val="000000"/>
        </w:rPr>
      </w:pPr>
    </w:p>
    <w:p w14:paraId="52BE20D9" w14:textId="634A9130" w:rsidR="00347E5E" w:rsidRDefault="00F4778B" w:rsidP="00F4778B">
      <w:pPr>
        <w:jc w:val="center"/>
      </w:pPr>
      <w:r w:rsidRPr="00ED709D">
        <w:rPr>
          <w:noProof/>
        </w:rPr>
        <w:drawing>
          <wp:inline distT="0" distB="0" distL="0" distR="0" wp14:anchorId="6AE36484" wp14:editId="15BBB194">
            <wp:extent cx="5929023" cy="1878965"/>
            <wp:effectExtent l="0" t="0" r="0" b="698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6884" cy="188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0B701" w14:textId="77777777" w:rsidR="00F4778B" w:rsidRPr="00347E5E" w:rsidRDefault="00F4778B" w:rsidP="00F4778B">
      <w:pPr>
        <w:jc w:val="center"/>
      </w:pPr>
    </w:p>
    <w:p w14:paraId="742FBA49" w14:textId="1E526EC1" w:rsidR="00347E5E" w:rsidRDefault="00347E5E" w:rsidP="00347E5E">
      <w:pPr>
        <w:pStyle w:val="Ttulo2"/>
      </w:pPr>
      <w:bookmarkStart w:id="13" w:name="_Toc39745384"/>
      <w:r>
        <w:t>Cantidad total gastada por el usuario cuyo nickname es 'naki'.</w:t>
      </w:r>
      <w:bookmarkEnd w:id="13"/>
    </w:p>
    <w:p w14:paraId="4009AF44" w14:textId="303182DC" w:rsidR="00F4778B" w:rsidRDefault="00F4778B" w:rsidP="00F4778B"/>
    <w:p w14:paraId="7675F37B" w14:textId="02B45DE8" w:rsidR="000127D7" w:rsidRDefault="000127D7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SELECT SUM(RETAILPRICE),USERR,id_order FROM practica_cassandra.orders WHERE USERR ='naki' ALLOW FILTERING;</w:t>
      </w:r>
    </w:p>
    <w:p w14:paraId="5C834F5E" w14:textId="77777777" w:rsidR="00EA5C92" w:rsidRPr="00EA5C92" w:rsidRDefault="00EA5C92" w:rsidP="00EA5C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498B349A" w14:textId="6709F0C4" w:rsidR="000D41AC" w:rsidRDefault="000D41AC" w:rsidP="000D41AC">
      <w:pPr>
        <w:jc w:val="both"/>
        <w:rPr>
          <w:rFonts w:ascii="Arial" w:eastAsia="Times New Roman" w:hAnsi="Arial" w:cs="Arial"/>
          <w:color w:val="000000"/>
        </w:rPr>
      </w:pPr>
      <w:r w:rsidRPr="000D41AC">
        <w:rPr>
          <w:rFonts w:ascii="Arial" w:eastAsia="Times New Roman" w:hAnsi="Arial" w:cs="Arial"/>
          <w:color w:val="000000"/>
        </w:rPr>
        <w:t xml:space="preserve">Mediante la función </w:t>
      </w:r>
      <w:r w:rsidRPr="000D41AC">
        <w:rPr>
          <w:rFonts w:ascii="Arial" w:eastAsia="Times New Roman" w:hAnsi="Arial" w:cs="Arial"/>
          <w:b/>
          <w:bCs/>
          <w:color w:val="000000"/>
        </w:rPr>
        <w:t>SUM</w:t>
      </w:r>
      <w:r w:rsidRPr="000D41AC">
        <w:rPr>
          <w:rFonts w:ascii="Arial" w:eastAsia="Times New Roman" w:hAnsi="Arial" w:cs="Arial"/>
          <w:color w:val="000000"/>
        </w:rPr>
        <w:t xml:space="preserve"> se ha calculado la cantidad total gastada por el usuario naki</w:t>
      </w:r>
      <w:r>
        <w:rPr>
          <w:rFonts w:ascii="Arial" w:eastAsia="Times New Roman" w:hAnsi="Arial" w:cs="Arial"/>
          <w:color w:val="000000"/>
        </w:rPr>
        <w:t xml:space="preserve"> y el resultado es el siguiente:</w:t>
      </w:r>
    </w:p>
    <w:p w14:paraId="036686B8" w14:textId="77777777" w:rsidR="00E72638" w:rsidRPr="000D41AC" w:rsidRDefault="00E72638" w:rsidP="000D41AC">
      <w:pPr>
        <w:jc w:val="both"/>
        <w:rPr>
          <w:rFonts w:ascii="Arial" w:eastAsia="Times New Roman" w:hAnsi="Arial" w:cs="Arial"/>
          <w:color w:val="000000"/>
        </w:rPr>
      </w:pPr>
    </w:p>
    <w:p w14:paraId="6B577FD6" w14:textId="34F85D91" w:rsidR="00347E5E" w:rsidRDefault="00F4778B" w:rsidP="00F4778B">
      <w:pPr>
        <w:jc w:val="center"/>
      </w:pPr>
      <w:r w:rsidRPr="00894536">
        <w:rPr>
          <w:noProof/>
        </w:rPr>
        <w:drawing>
          <wp:inline distT="0" distB="0" distL="0" distR="0" wp14:anchorId="13339021" wp14:editId="5874C12A">
            <wp:extent cx="5927090" cy="614619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969419" cy="7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C98B" w14:textId="41226522" w:rsidR="00F4778B" w:rsidRDefault="00470427" w:rsidP="00470427">
      <w:r>
        <w:br w:type="page"/>
      </w:r>
    </w:p>
    <w:p w14:paraId="47EAF237" w14:textId="77777777" w:rsidR="00E72638" w:rsidRPr="00347E5E" w:rsidRDefault="00E72638" w:rsidP="00F4778B">
      <w:pPr>
        <w:jc w:val="center"/>
      </w:pPr>
    </w:p>
    <w:p w14:paraId="43993B67" w14:textId="5B6FA805" w:rsidR="001952E9" w:rsidRDefault="00347E5E" w:rsidP="00347E5E">
      <w:pPr>
        <w:pStyle w:val="Ttulo2"/>
      </w:pPr>
      <w:bookmarkStart w:id="14" w:name="_Toc39745385"/>
      <w:r>
        <w:t>Inserción de una nueva referencia (barcode= QIO99947O91) para el producto 'Como y tronar' con formato cápsulas.</w:t>
      </w:r>
      <w:bookmarkEnd w:id="14"/>
    </w:p>
    <w:p w14:paraId="26281E19" w14:textId="77777777" w:rsidR="000127D7" w:rsidRPr="000127D7" w:rsidRDefault="000127D7" w:rsidP="000127D7"/>
    <w:p w14:paraId="5C965C06" w14:textId="46B8455A" w:rsidR="000127D7" w:rsidRDefault="000127D7" w:rsidP="00E726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INSERT INTO practica_cassandra.products (barcode, formatt, product, id_product) VALUES ('QIO99947O91', 'capsules', 'Como y tronar', '6498') IF NOT EXISTS;</w:t>
      </w:r>
    </w:p>
    <w:p w14:paraId="26497360" w14:textId="77777777" w:rsidR="00EA5C92" w:rsidRPr="00EA5C92" w:rsidRDefault="00EA5C92" w:rsidP="00E726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035BD010" w14:textId="6ADBF001" w:rsidR="00F4778B" w:rsidRDefault="000127D7" w:rsidP="00E726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EA5C92">
        <w:rPr>
          <w:rFonts w:ascii="Consolas" w:eastAsia="Times New Roman" w:hAnsi="Consolas" w:cs="Courier New"/>
          <w:color w:val="000000"/>
          <w:sz w:val="20"/>
          <w:szCs w:val="20"/>
        </w:rPr>
        <w:t>SELECT id_product,product,formatt,barcode FROM practica_cassandra.products WHERE product='Como y tronar' ALLOW FILTERING;</w:t>
      </w:r>
    </w:p>
    <w:p w14:paraId="1293572B" w14:textId="77777777" w:rsidR="00EA5C92" w:rsidRPr="00EA5C92" w:rsidRDefault="00EA5C92" w:rsidP="00E7263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nsolas" w:eastAsia="Times New Roman" w:hAnsi="Consolas" w:cs="Courier New"/>
          <w:color w:val="000000"/>
          <w:sz w:val="20"/>
          <w:szCs w:val="20"/>
        </w:rPr>
      </w:pPr>
    </w:p>
    <w:p w14:paraId="4DC4851B" w14:textId="7CE3CE4F" w:rsidR="00B93E06" w:rsidRDefault="000D41AC" w:rsidP="00BF2A3B">
      <w:pPr>
        <w:jc w:val="both"/>
        <w:rPr>
          <w:rFonts w:ascii="Arial" w:eastAsia="Times New Roman" w:hAnsi="Arial" w:cs="Arial"/>
          <w:color w:val="000000"/>
        </w:rPr>
      </w:pPr>
      <w:r w:rsidRPr="000D41AC">
        <w:rPr>
          <w:rFonts w:ascii="Arial" w:eastAsia="Times New Roman" w:hAnsi="Arial" w:cs="Arial"/>
          <w:color w:val="000000"/>
        </w:rPr>
        <w:t>Para esta consulta se inserta en la tabla products una nueva fila con los campos barcode</w:t>
      </w:r>
      <w:r>
        <w:rPr>
          <w:rFonts w:ascii="Arial" w:eastAsia="Times New Roman" w:hAnsi="Arial" w:cs="Arial"/>
          <w:color w:val="000000"/>
        </w:rPr>
        <w:t>=</w:t>
      </w:r>
      <w:r>
        <w:t>‘</w:t>
      </w:r>
      <w:r w:rsidRPr="000D41AC">
        <w:rPr>
          <w:rFonts w:ascii="Arial" w:eastAsia="Times New Roman" w:hAnsi="Arial" w:cs="Arial"/>
          <w:color w:val="000000"/>
        </w:rPr>
        <w:t>QIO99947O91</w:t>
      </w:r>
      <w:r>
        <w:rPr>
          <w:rFonts w:ascii="Arial" w:eastAsia="Times New Roman" w:hAnsi="Arial" w:cs="Arial"/>
          <w:color w:val="000000"/>
        </w:rPr>
        <w:t>’</w:t>
      </w:r>
      <w:r w:rsidRPr="000D41AC">
        <w:rPr>
          <w:rFonts w:ascii="Arial" w:eastAsia="Times New Roman" w:hAnsi="Arial" w:cs="Arial"/>
          <w:color w:val="000000"/>
        </w:rPr>
        <w:t>, formatt</w:t>
      </w:r>
      <w:r w:rsidR="00E23676">
        <w:rPr>
          <w:rFonts w:ascii="Arial" w:eastAsia="Times New Roman" w:hAnsi="Arial" w:cs="Arial"/>
          <w:color w:val="000000"/>
        </w:rPr>
        <w:t>=</w:t>
      </w:r>
      <w:r w:rsidR="00E23676" w:rsidRPr="00E23676">
        <w:rPr>
          <w:rFonts w:ascii="Arial" w:eastAsia="Times New Roman" w:hAnsi="Arial" w:cs="Arial"/>
          <w:color w:val="000000"/>
        </w:rPr>
        <w:t>'capsules'</w:t>
      </w:r>
      <w:r w:rsidRPr="000D41AC">
        <w:rPr>
          <w:rFonts w:ascii="Arial" w:eastAsia="Times New Roman" w:hAnsi="Arial" w:cs="Arial"/>
          <w:color w:val="000000"/>
        </w:rPr>
        <w:t xml:space="preserve">, </w:t>
      </w:r>
      <w:r w:rsidR="00E23676">
        <w:rPr>
          <w:rFonts w:ascii="Arial" w:eastAsia="Times New Roman" w:hAnsi="Arial" w:cs="Arial"/>
          <w:color w:val="000000"/>
        </w:rPr>
        <w:t>producto=</w:t>
      </w:r>
      <w:r w:rsidR="00E23676" w:rsidRPr="00E23676">
        <w:rPr>
          <w:rFonts w:ascii="Arial" w:eastAsia="Times New Roman" w:hAnsi="Arial" w:cs="Arial"/>
          <w:color w:val="000000"/>
        </w:rPr>
        <w:t>'Como y tronar'</w:t>
      </w:r>
      <w:r w:rsidRPr="000D41AC">
        <w:rPr>
          <w:rFonts w:ascii="Arial" w:eastAsia="Times New Roman" w:hAnsi="Arial" w:cs="Arial"/>
          <w:color w:val="000000"/>
        </w:rPr>
        <w:t>, id_product</w:t>
      </w:r>
      <w:r w:rsidR="00E23676">
        <w:rPr>
          <w:rFonts w:ascii="Arial" w:eastAsia="Times New Roman" w:hAnsi="Arial" w:cs="Arial"/>
          <w:color w:val="000000"/>
        </w:rPr>
        <w:t>=</w:t>
      </w:r>
      <w:r w:rsidR="00E23676" w:rsidRPr="00E23676">
        <w:rPr>
          <w:rFonts w:ascii="Arial" w:eastAsia="Times New Roman" w:hAnsi="Arial" w:cs="Arial"/>
          <w:color w:val="000000"/>
        </w:rPr>
        <w:t>'6498'</w:t>
      </w:r>
      <w:r w:rsidRPr="000D41AC">
        <w:rPr>
          <w:rFonts w:ascii="Arial" w:eastAsia="Times New Roman" w:hAnsi="Arial" w:cs="Arial"/>
          <w:color w:val="000000"/>
        </w:rPr>
        <w:t>.</w:t>
      </w:r>
      <w:r>
        <w:rPr>
          <w:rFonts w:ascii="Arial" w:eastAsia="Times New Roman" w:hAnsi="Arial" w:cs="Arial"/>
          <w:color w:val="000000"/>
        </w:rPr>
        <w:t xml:space="preserve"> El resultado es el siguiente</w:t>
      </w:r>
      <w:r w:rsidR="00BF2A3B">
        <w:rPr>
          <w:rFonts w:ascii="Arial" w:eastAsia="Times New Roman" w:hAnsi="Arial" w:cs="Arial"/>
          <w:color w:val="000000"/>
        </w:rPr>
        <w:t>:</w:t>
      </w:r>
    </w:p>
    <w:p w14:paraId="562B48CA" w14:textId="77777777" w:rsidR="00B93E06" w:rsidRPr="00BF2A3B" w:rsidRDefault="00B93E06" w:rsidP="00B93E06">
      <w:pPr>
        <w:ind w:left="708" w:hanging="708"/>
        <w:jc w:val="both"/>
        <w:rPr>
          <w:rFonts w:ascii="Arial" w:eastAsia="Times New Roman" w:hAnsi="Arial" w:cs="Arial"/>
          <w:color w:val="000000"/>
        </w:rPr>
      </w:pPr>
    </w:p>
    <w:p w14:paraId="499CC5CB" w14:textId="1E5CEB91" w:rsidR="00F4778B" w:rsidRPr="00F4778B" w:rsidRDefault="00F4778B" w:rsidP="000127D7">
      <w:pPr>
        <w:jc w:val="center"/>
      </w:pPr>
      <w:r w:rsidRPr="006D5F8B">
        <w:rPr>
          <w:noProof/>
        </w:rPr>
        <w:drawing>
          <wp:inline distT="0" distB="0" distL="0" distR="0" wp14:anchorId="6DC5E5F3" wp14:editId="2CAC2B90">
            <wp:extent cx="5896188" cy="1701800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8220" cy="17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78B" w:rsidRPr="00F4778B" w:rsidSect="009853C4"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1232" w:right="849" w:bottom="1417" w:left="1701" w:header="0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827CE0" w14:textId="77777777" w:rsidR="00AD33E9" w:rsidRDefault="00AD33E9" w:rsidP="00AC49A1">
      <w:pPr>
        <w:spacing w:after="0" w:line="240" w:lineRule="auto"/>
      </w:pPr>
      <w:r>
        <w:separator/>
      </w:r>
    </w:p>
  </w:endnote>
  <w:endnote w:type="continuationSeparator" w:id="0">
    <w:p w14:paraId="6DB6606F" w14:textId="77777777" w:rsidR="00AD33E9" w:rsidRDefault="00AD33E9" w:rsidP="00AC4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6AAFDF" w14:textId="77777777" w:rsidR="002C2A59" w:rsidRPr="00330F5D" w:rsidRDefault="002C2A59" w:rsidP="00330F5D">
    <w:pPr>
      <w:spacing w:after="0"/>
      <w:rPr>
        <w:sz w:val="16"/>
        <w:szCs w:val="16"/>
      </w:rPr>
    </w:pPr>
  </w:p>
  <w:p w14:paraId="53E9E749" w14:textId="1DBF1365" w:rsidR="002C2A59" w:rsidRPr="00816CBB" w:rsidRDefault="002C2A59" w:rsidP="009853C4">
    <w:pPr>
      <w:pStyle w:val="Piedepgina"/>
      <w:tabs>
        <w:tab w:val="right" w:pos="8021"/>
        <w:tab w:val="center" w:pos="8647"/>
      </w:tabs>
      <w:ind w:hanging="851"/>
      <w:rPr>
        <w:color w:val="000000"/>
        <w:szCs w:val="24"/>
      </w:rPr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24A3E8F3" wp14:editId="3F2C714B">
          <wp:simplePos x="0" y="0"/>
          <wp:positionH relativeFrom="column">
            <wp:posOffset>-1794510</wp:posOffset>
          </wp:positionH>
          <wp:positionV relativeFrom="paragraph">
            <wp:posOffset>3418840</wp:posOffset>
          </wp:positionV>
          <wp:extent cx="7239000" cy="733425"/>
          <wp:effectExtent l="19050" t="0" r="0" b="0"/>
          <wp:wrapNone/>
          <wp:docPr id="1" name="Picture 5" descr="ADP_PPT_Exhibits_simple-1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ADP_PPT_Exhibits_simple-1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0" cy="7334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color w:val="FFFFFF"/>
        <w:sz w:val="14"/>
        <w:u w:val="single"/>
      </w:rPr>
      <w:tab/>
    </w:r>
    <w:r w:rsidRPr="009745F7">
      <w:rPr>
        <w:color w:val="FFFFFF"/>
        <w:sz w:val="16"/>
        <w:szCs w:val="16"/>
        <w:u w:val="single"/>
      </w:rPr>
      <w:t xml:space="preserve">Ref. </w:t>
    </w:r>
    <w:r w:rsidRPr="009745F7">
      <w:rPr>
        <w:color w:val="FFFFFF" w:themeColor="background1"/>
        <w:sz w:val="16"/>
        <w:szCs w:val="16"/>
        <w:u w:val="single"/>
      </w:rPr>
      <w:t xml:space="preserve"> GU_M</w:t>
    </w:r>
    <w:r>
      <w:rPr>
        <w:color w:val="FFFFFF" w:themeColor="background1"/>
        <w:sz w:val="16"/>
        <w:szCs w:val="16"/>
        <w:u w:val="single"/>
      </w:rPr>
      <w:t>ódulo</w:t>
    </w:r>
    <w:r w:rsidRPr="009745F7">
      <w:rPr>
        <w:color w:val="FFFFFF" w:themeColor="background1"/>
        <w:sz w:val="16"/>
        <w:szCs w:val="16"/>
        <w:u w:val="single"/>
      </w:rPr>
      <w:t>_</w:t>
    </w:r>
    <w:r>
      <w:rPr>
        <w:color w:val="FFFFFF" w:themeColor="background1"/>
        <w:sz w:val="16"/>
        <w:szCs w:val="16"/>
        <w:u w:val="single"/>
      </w:rPr>
      <w:t>TítuloDocumento</w:t>
    </w:r>
    <w:r w:rsidRPr="009745F7">
      <w:rPr>
        <w:color w:val="FFFFFF" w:themeColor="background1"/>
        <w:sz w:val="16"/>
        <w:szCs w:val="16"/>
        <w:u w:val="single"/>
      </w:rPr>
      <w:t>.docx</w:t>
    </w:r>
    <w:r w:rsidRPr="009745F7">
      <w:rPr>
        <w:color w:val="FFFFFF"/>
        <w:sz w:val="16"/>
        <w:szCs w:val="16"/>
        <w:u w:val="single"/>
      </w:rPr>
      <w:tab/>
      <w:t>Versión</w:t>
    </w:r>
    <w:r w:rsidRPr="00330AD6">
      <w:rPr>
        <w:color w:val="FFFFFF"/>
        <w:sz w:val="14"/>
        <w:szCs w:val="14"/>
        <w:u w:val="single"/>
      </w:rPr>
      <w:tab/>
    </w:r>
    <w:r>
      <w:rPr>
        <w:color w:val="FFFFFF"/>
        <w:sz w:val="14"/>
        <w:szCs w:val="14"/>
        <w:u w:val="single"/>
      </w:rPr>
      <w:t xml:space="preserve"> </w:t>
    </w:r>
    <w:r w:rsidRPr="00816CBB">
      <w:rPr>
        <w:color w:val="000000"/>
        <w:sz w:val="14"/>
      </w:rPr>
      <w:tab/>
    </w:r>
    <w:r>
      <w:rPr>
        <w:color w:val="000000"/>
        <w:sz w:val="14"/>
      </w:rPr>
      <w:t xml:space="preserve">    Pág. </w:t>
    </w:r>
    <w:r w:rsidRPr="00816CBB">
      <w:rPr>
        <w:rStyle w:val="Nmerodepgina"/>
        <w:color w:val="000000"/>
      </w:rPr>
      <w:fldChar w:fldCharType="begin"/>
    </w:r>
    <w:r w:rsidRPr="00816CBB">
      <w:rPr>
        <w:rStyle w:val="Nmerodepgina"/>
        <w:color w:val="000000"/>
      </w:rPr>
      <w:instrText xml:space="preserve"> PAGE </w:instrText>
    </w:r>
    <w:r w:rsidRPr="00816CBB">
      <w:rPr>
        <w:rStyle w:val="Nmerodepgina"/>
        <w:color w:val="000000"/>
      </w:rPr>
      <w:fldChar w:fldCharType="separate"/>
    </w:r>
    <w:r>
      <w:rPr>
        <w:rStyle w:val="Nmerodepgina"/>
        <w:noProof/>
        <w:color w:val="000000"/>
      </w:rPr>
      <w:t>2</w:t>
    </w:r>
    <w:r w:rsidRPr="00816CBB">
      <w:rPr>
        <w:rStyle w:val="Nmerodepgina"/>
        <w:color w:val="000000"/>
      </w:rPr>
      <w:fldChar w:fldCharType="end"/>
    </w:r>
    <w:r w:rsidRPr="00816CBB">
      <w:rPr>
        <w:rStyle w:val="Nmerodepgina"/>
        <w:color w:val="000000"/>
      </w:rPr>
      <w:t>/</w:t>
    </w:r>
    <w:r w:rsidRPr="00816CBB">
      <w:rPr>
        <w:rStyle w:val="Nmerodepgina"/>
        <w:color w:val="000000"/>
      </w:rPr>
      <w:fldChar w:fldCharType="begin"/>
    </w:r>
    <w:r w:rsidRPr="00816CBB">
      <w:rPr>
        <w:rStyle w:val="Nmerodepgina"/>
        <w:color w:val="000000"/>
      </w:rPr>
      <w:instrText xml:space="preserve"> NUMPAGES </w:instrText>
    </w:r>
    <w:r w:rsidRPr="00816CBB">
      <w:rPr>
        <w:rStyle w:val="Nmerodepgina"/>
        <w:color w:val="000000"/>
      </w:rPr>
      <w:fldChar w:fldCharType="separate"/>
    </w:r>
    <w:r>
      <w:rPr>
        <w:rStyle w:val="Nmerodepgina"/>
        <w:noProof/>
        <w:color w:val="000000"/>
      </w:rPr>
      <w:t>7</w:t>
    </w:r>
    <w:r w:rsidRPr="00816CBB">
      <w:rPr>
        <w:rStyle w:val="Nmerodepgina"/>
        <w:color w:val="000000"/>
      </w:rPr>
      <w:fldChar w:fldCharType="end"/>
    </w:r>
  </w:p>
  <w:p w14:paraId="4F5ABD4D" w14:textId="77777777" w:rsidR="002C2A59" w:rsidRPr="0050647D" w:rsidRDefault="002C2A59" w:rsidP="009853C4">
    <w:pPr>
      <w:tabs>
        <w:tab w:val="right" w:pos="9356"/>
      </w:tabs>
      <w:spacing w:after="0" w:line="240" w:lineRule="auto"/>
      <w:rPr>
        <w:sz w:val="12"/>
        <w:szCs w:val="12"/>
      </w:rPr>
    </w:pPr>
    <w:r>
      <w:rPr>
        <w:sz w:val="12"/>
        <w:szCs w:val="12"/>
      </w:rPr>
      <w:tab/>
    </w:r>
  </w:p>
  <w:p w14:paraId="671D0E62" w14:textId="77777777" w:rsidR="002C2A59" w:rsidRPr="009853C4" w:rsidRDefault="002C2A59" w:rsidP="009853C4">
    <w:pPr>
      <w:pStyle w:val="Piedepgina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651F43" w14:textId="77777777" w:rsidR="002C2A59" w:rsidRPr="004A4492" w:rsidRDefault="002C2A59" w:rsidP="004A4492">
    <w:pPr>
      <w:pStyle w:val="Piedepgina"/>
    </w:pPr>
    <w:r w:rsidRPr="004A449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91A898" w14:textId="77777777" w:rsidR="00AD33E9" w:rsidRDefault="00AD33E9" w:rsidP="00AC49A1">
      <w:pPr>
        <w:spacing w:after="0" w:line="240" w:lineRule="auto"/>
      </w:pPr>
      <w:r>
        <w:separator/>
      </w:r>
    </w:p>
  </w:footnote>
  <w:footnote w:type="continuationSeparator" w:id="0">
    <w:p w14:paraId="7B4BCD23" w14:textId="77777777" w:rsidR="00AD33E9" w:rsidRDefault="00AD33E9" w:rsidP="00AC4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D13E75" w14:textId="77777777" w:rsidR="002C2A59" w:rsidRDefault="002C2A59" w:rsidP="00377CC0">
    <w:pPr>
      <w:pStyle w:val="Encabezado"/>
      <w:tabs>
        <w:tab w:val="clear" w:pos="8504"/>
        <w:tab w:val="right" w:pos="8789"/>
      </w:tabs>
      <w:ind w:left="-567" w:right="-285"/>
      <w:rPr>
        <w:rFonts w:ascii="Arial" w:hAnsi="Arial" w:cs="Arial"/>
        <w:sz w:val="20"/>
        <w:szCs w:val="20"/>
      </w:rPr>
    </w:pPr>
  </w:p>
  <w:p w14:paraId="1855C0C9" w14:textId="77777777" w:rsidR="002C2A59" w:rsidRDefault="002C2A59" w:rsidP="00377CC0">
    <w:pPr>
      <w:pStyle w:val="Encabezado"/>
      <w:tabs>
        <w:tab w:val="clear" w:pos="8504"/>
        <w:tab w:val="right" w:pos="8789"/>
      </w:tabs>
      <w:ind w:left="-567" w:right="-285"/>
      <w:rPr>
        <w:rFonts w:ascii="Arial" w:hAnsi="Arial" w:cs="Arial"/>
        <w:sz w:val="20"/>
        <w:szCs w:val="20"/>
      </w:rPr>
    </w:pPr>
  </w:p>
  <w:p w14:paraId="2CD18DED" w14:textId="77777777" w:rsidR="002C2A59" w:rsidRDefault="002C2A59" w:rsidP="00377CC0">
    <w:pPr>
      <w:pStyle w:val="Encabezado"/>
      <w:tabs>
        <w:tab w:val="clear" w:pos="8504"/>
        <w:tab w:val="right" w:pos="8789"/>
      </w:tabs>
      <w:ind w:left="-567" w:right="-285"/>
      <w:rPr>
        <w:rFonts w:ascii="Arial" w:eastAsia="Times New Roman" w:hAnsi="Arial" w:cs="Arial"/>
        <w:noProof/>
        <w:sz w:val="20"/>
        <w:szCs w:val="20"/>
        <w:lang w:val="en-US"/>
      </w:rPr>
    </w:pPr>
    <w:r>
      <w:rPr>
        <w:rFonts w:eastAsiaTheme="minorHAnsi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68F99DB" wp14:editId="1167C8CC">
              <wp:simplePos x="0" y="0"/>
              <wp:positionH relativeFrom="margin">
                <wp:align>center</wp:align>
              </wp:positionH>
              <wp:positionV relativeFrom="paragraph">
                <wp:posOffset>5080</wp:posOffset>
              </wp:positionV>
              <wp:extent cx="2438400" cy="246380"/>
              <wp:effectExtent l="0" t="0" r="0" b="1270"/>
              <wp:wrapSquare wrapText="bothSides"/>
              <wp:docPr id="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2463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298C1" w14:textId="532492A2" w:rsidR="002C2A59" w:rsidRPr="008313FA" w:rsidRDefault="002C2A59" w:rsidP="004643DC">
                          <w:pPr>
                            <w:pStyle w:val="Encabezado"/>
                            <w:tabs>
                              <w:tab w:val="right" w:pos="8789"/>
                            </w:tabs>
                            <w:ind w:left="-284" w:right="-284"/>
                            <w:rPr>
                              <w:rFonts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szCs w:val="20"/>
                            </w:rPr>
                            <w:t xml:space="preserve">– </w:t>
                          </w:r>
                          <w:r w:rsidR="00A40BDD">
                            <w:rPr>
                              <w:rFonts w:cs="Arial"/>
                              <w:sz w:val="20"/>
                              <w:szCs w:val="20"/>
                            </w:rPr>
                            <w:t>BB.DD no Convencionales</w:t>
                          </w:r>
                          <w:r w:rsidR="00493B9F">
                            <w:rPr>
                              <w:rFonts w:cs="Arial"/>
                              <w:sz w:val="20"/>
                              <w:szCs w:val="20"/>
                            </w:rPr>
                            <w:t>: Cassandra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8F99D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0;margin-top:.4pt;width:192pt;height:19.4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" stroked="f">
              <v:textbox style="mso-fit-shape-to-text:t">
                <w:txbxContent>
                  <w:p w14:paraId="509298C1" w14:textId="532492A2" w:rsidR="002C2A59" w:rsidRPr="008313FA" w:rsidRDefault="002C2A59" w:rsidP="004643DC">
                    <w:pPr>
                      <w:pStyle w:val="Encabezado"/>
                      <w:tabs>
                        <w:tab w:val="right" w:pos="8789"/>
                      </w:tabs>
                      <w:ind w:left="-284" w:right="-284"/>
                      <w:rPr>
                        <w:rFonts w:cs="Arial"/>
                        <w:sz w:val="20"/>
                        <w:szCs w:val="20"/>
                      </w:rPr>
                    </w:pPr>
                    <w:r>
                      <w:rPr>
                        <w:rFonts w:cs="Arial"/>
                        <w:sz w:val="20"/>
                        <w:szCs w:val="20"/>
                      </w:rPr>
                      <w:t xml:space="preserve">– </w:t>
                    </w:r>
                    <w:r w:rsidR="00A40BDD">
                      <w:rPr>
                        <w:rFonts w:cs="Arial"/>
                        <w:sz w:val="20"/>
                        <w:szCs w:val="20"/>
                      </w:rPr>
                      <w:t>BB.DD no Convencionales</w:t>
                    </w:r>
                    <w:r w:rsidR="00493B9F">
                      <w:rPr>
                        <w:rFonts w:cs="Arial"/>
                        <w:sz w:val="20"/>
                        <w:szCs w:val="20"/>
                      </w:rPr>
                      <w:t>: Cassandra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  <w:p w14:paraId="7E3E8BB2" w14:textId="77777777" w:rsidR="002C2A59" w:rsidRPr="00377CC0" w:rsidRDefault="002C2A59" w:rsidP="00B84C27">
    <w:pPr>
      <w:pStyle w:val="Encabezado"/>
      <w:tabs>
        <w:tab w:val="clear" w:pos="8504"/>
        <w:tab w:val="right" w:pos="8789"/>
      </w:tabs>
      <w:ind w:left="-284" w:right="-285"/>
      <w:jc w:val="center"/>
      <w:rPr>
        <w:rFonts w:eastAsia="Times New Roman" w:cs="Arial"/>
        <w:sz w:val="20"/>
        <w:szCs w:val="20"/>
      </w:rPr>
    </w:pPr>
    <w:r>
      <w:rPr>
        <w:rFonts w:cs="Arial"/>
        <w:sz w:val="20"/>
        <w:szCs w:val="20"/>
      </w:rPr>
      <w:t xml:space="preserve">   </w:t>
    </w:r>
  </w:p>
  <w:p w14:paraId="40821A42" w14:textId="77777777" w:rsidR="002C2A59" w:rsidRPr="00967277" w:rsidRDefault="002C2A59" w:rsidP="00377CC0">
    <w:pPr>
      <w:pStyle w:val="Encabezado"/>
      <w:tabs>
        <w:tab w:val="clear" w:pos="8504"/>
        <w:tab w:val="right" w:pos="8789"/>
      </w:tabs>
      <w:ind w:left="-1701" w:right="-285"/>
      <w:rPr>
        <w:rFonts w:ascii="Arial" w:hAnsi="Arial" w:cs="Arial"/>
        <w:sz w:val="20"/>
        <w:szCs w:val="20"/>
      </w:rPr>
    </w:pPr>
    <w:r w:rsidRPr="00377CC0">
      <w:rPr>
        <w:rFonts w:ascii="Arial" w:hAnsi="Arial" w:cs="Arial"/>
        <w:noProof/>
        <w:sz w:val="20"/>
        <w:szCs w:val="20"/>
        <w:lang w:val="en-US"/>
      </w:rPr>
      <w:drawing>
        <wp:inline distT="0" distB="0" distL="0" distR="0" wp14:anchorId="30E0DC39" wp14:editId="3D6D495A">
          <wp:extent cx="7467600" cy="85299"/>
          <wp:effectExtent l="19050" t="0" r="0" b="0"/>
          <wp:docPr id="5" name="Imag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7600" cy="852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0FDBE3" w14:textId="77777777" w:rsidR="002C2A59" w:rsidRDefault="002C2A59" w:rsidP="00AC49A1">
    <w:pPr>
      <w:pStyle w:val="Encabezado"/>
      <w:tabs>
        <w:tab w:val="clear" w:pos="8504"/>
        <w:tab w:val="right" w:pos="10206"/>
      </w:tabs>
      <w:ind w:left="-170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B7F80"/>
    <w:multiLevelType w:val="hybridMultilevel"/>
    <w:tmpl w:val="35EADF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4413B"/>
    <w:multiLevelType w:val="hybridMultilevel"/>
    <w:tmpl w:val="D3782C70"/>
    <w:lvl w:ilvl="0" w:tplc="FFFFFFFF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00B92"/>
    <w:multiLevelType w:val="hybridMultilevel"/>
    <w:tmpl w:val="13FC0788"/>
    <w:lvl w:ilvl="0" w:tplc="C7E67F8C">
      <w:start w:val="1"/>
      <w:numFmt w:val="bullet"/>
      <w:pStyle w:val="NormalNoneIndent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90000"/>
        <w:sz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D3CAB"/>
    <w:multiLevelType w:val="hybridMultilevel"/>
    <w:tmpl w:val="4B9C34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9DF40E3"/>
    <w:multiLevelType w:val="hybridMultilevel"/>
    <w:tmpl w:val="9E966A5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681DB9"/>
    <w:multiLevelType w:val="hybridMultilevel"/>
    <w:tmpl w:val="463612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B6B1C"/>
    <w:multiLevelType w:val="hybridMultilevel"/>
    <w:tmpl w:val="4B7660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AD2C56"/>
    <w:multiLevelType w:val="hybridMultilevel"/>
    <w:tmpl w:val="405444D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8930E9"/>
    <w:multiLevelType w:val="hybridMultilevel"/>
    <w:tmpl w:val="25CC52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142D5"/>
    <w:multiLevelType w:val="hybridMultilevel"/>
    <w:tmpl w:val="4DBEEA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37151F"/>
    <w:multiLevelType w:val="hybridMultilevel"/>
    <w:tmpl w:val="E1EA5C0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032A44"/>
    <w:multiLevelType w:val="hybridMultilevel"/>
    <w:tmpl w:val="F844D6C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0769EB"/>
    <w:multiLevelType w:val="hybridMultilevel"/>
    <w:tmpl w:val="1EC6FF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A2274C"/>
    <w:multiLevelType w:val="hybridMultilevel"/>
    <w:tmpl w:val="5CA6C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DE22A8"/>
    <w:multiLevelType w:val="hybridMultilevel"/>
    <w:tmpl w:val="7010A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F78EC"/>
    <w:multiLevelType w:val="hybridMultilevel"/>
    <w:tmpl w:val="37229C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9D3305"/>
    <w:multiLevelType w:val="multilevel"/>
    <w:tmpl w:val="A4BAEC94"/>
    <w:lvl w:ilvl="0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96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68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4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2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68" w:hanging="2160"/>
      </w:pPr>
      <w:rPr>
        <w:rFonts w:hint="default"/>
      </w:rPr>
    </w:lvl>
  </w:abstractNum>
  <w:abstractNum w:abstractNumId="17" w15:restartNumberingAfterBreak="0">
    <w:nsid w:val="6E0B6F35"/>
    <w:multiLevelType w:val="hybridMultilevel"/>
    <w:tmpl w:val="3C2CCC3E"/>
    <w:lvl w:ilvl="0" w:tplc="0C0A000F">
      <w:start w:val="1"/>
      <w:numFmt w:val="bullet"/>
      <w:pStyle w:val="NormalEndIndentBul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990000"/>
        <w:sz w:val="18"/>
      </w:rPr>
    </w:lvl>
    <w:lvl w:ilvl="1" w:tplc="0C0A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1"/>
  </w:num>
  <w:num w:numId="4">
    <w:abstractNumId w:val="16"/>
  </w:num>
  <w:num w:numId="5">
    <w:abstractNumId w:val="8"/>
  </w:num>
  <w:num w:numId="6">
    <w:abstractNumId w:val="13"/>
  </w:num>
  <w:num w:numId="7">
    <w:abstractNumId w:val="16"/>
    <w:lvlOverride w:ilvl="0">
      <w:startOverride w:val="2"/>
    </w:lvlOverride>
  </w:num>
  <w:num w:numId="8">
    <w:abstractNumId w:val="0"/>
  </w:num>
  <w:num w:numId="9">
    <w:abstractNumId w:val="16"/>
  </w:num>
  <w:num w:numId="10">
    <w:abstractNumId w:val="15"/>
  </w:num>
  <w:num w:numId="11">
    <w:abstractNumId w:val="4"/>
  </w:num>
  <w:num w:numId="12">
    <w:abstractNumId w:val="10"/>
  </w:num>
  <w:num w:numId="13">
    <w:abstractNumId w:val="7"/>
  </w:num>
  <w:num w:numId="14">
    <w:abstractNumId w:val="3"/>
  </w:num>
  <w:num w:numId="15">
    <w:abstractNumId w:val="11"/>
  </w:num>
  <w:num w:numId="1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12"/>
  </w:num>
  <w:num w:numId="21">
    <w:abstractNumId w:val="6"/>
  </w:num>
  <w:num w:numId="22">
    <w:abstractNumId w:val="9"/>
  </w:num>
  <w:num w:numId="23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492"/>
    <w:rsid w:val="000112A6"/>
    <w:rsid w:val="000127D7"/>
    <w:rsid w:val="000254E7"/>
    <w:rsid w:val="000329A8"/>
    <w:rsid w:val="00041821"/>
    <w:rsid w:val="00053381"/>
    <w:rsid w:val="00054C61"/>
    <w:rsid w:val="00062990"/>
    <w:rsid w:val="000634C3"/>
    <w:rsid w:val="00066440"/>
    <w:rsid w:val="000869D9"/>
    <w:rsid w:val="000970CC"/>
    <w:rsid w:val="000B085F"/>
    <w:rsid w:val="000B351F"/>
    <w:rsid w:val="000C2CC0"/>
    <w:rsid w:val="000C5966"/>
    <w:rsid w:val="000C61AB"/>
    <w:rsid w:val="000D41AC"/>
    <w:rsid w:val="000D784D"/>
    <w:rsid w:val="000E191A"/>
    <w:rsid w:val="000E4615"/>
    <w:rsid w:val="000F1C21"/>
    <w:rsid w:val="000F1ED5"/>
    <w:rsid w:val="000F2949"/>
    <w:rsid w:val="000F3183"/>
    <w:rsid w:val="000F6F6F"/>
    <w:rsid w:val="00102707"/>
    <w:rsid w:val="00116902"/>
    <w:rsid w:val="00123666"/>
    <w:rsid w:val="001354A7"/>
    <w:rsid w:val="00135565"/>
    <w:rsid w:val="00162A77"/>
    <w:rsid w:val="00174842"/>
    <w:rsid w:val="00175293"/>
    <w:rsid w:val="00177885"/>
    <w:rsid w:val="00181D3A"/>
    <w:rsid w:val="00182298"/>
    <w:rsid w:val="0018384A"/>
    <w:rsid w:val="00184A44"/>
    <w:rsid w:val="001871DC"/>
    <w:rsid w:val="001921D6"/>
    <w:rsid w:val="00193C20"/>
    <w:rsid w:val="001952E9"/>
    <w:rsid w:val="00195A40"/>
    <w:rsid w:val="00195D46"/>
    <w:rsid w:val="001A51C5"/>
    <w:rsid w:val="001C019D"/>
    <w:rsid w:val="001C34A7"/>
    <w:rsid w:val="001D29B5"/>
    <w:rsid w:val="001D45C9"/>
    <w:rsid w:val="001E55C0"/>
    <w:rsid w:val="001E64FD"/>
    <w:rsid w:val="001E7948"/>
    <w:rsid w:val="001F2824"/>
    <w:rsid w:val="00200177"/>
    <w:rsid w:val="00204B4F"/>
    <w:rsid w:val="00211491"/>
    <w:rsid w:val="00211A91"/>
    <w:rsid w:val="00216E64"/>
    <w:rsid w:val="00220423"/>
    <w:rsid w:val="0023265C"/>
    <w:rsid w:val="00232CD4"/>
    <w:rsid w:val="00236A15"/>
    <w:rsid w:val="0024149F"/>
    <w:rsid w:val="0024225F"/>
    <w:rsid w:val="00246D4D"/>
    <w:rsid w:val="00252C8B"/>
    <w:rsid w:val="00256009"/>
    <w:rsid w:val="00257402"/>
    <w:rsid w:val="00273283"/>
    <w:rsid w:val="00274308"/>
    <w:rsid w:val="00282EB6"/>
    <w:rsid w:val="002838F3"/>
    <w:rsid w:val="0029065A"/>
    <w:rsid w:val="00294B23"/>
    <w:rsid w:val="002B1937"/>
    <w:rsid w:val="002B1983"/>
    <w:rsid w:val="002B3DC9"/>
    <w:rsid w:val="002C2A59"/>
    <w:rsid w:val="002C67FF"/>
    <w:rsid w:val="002D427A"/>
    <w:rsid w:val="00305DD8"/>
    <w:rsid w:val="00317FB4"/>
    <w:rsid w:val="00323A45"/>
    <w:rsid w:val="0032475E"/>
    <w:rsid w:val="003256BF"/>
    <w:rsid w:val="00330F5D"/>
    <w:rsid w:val="003334D9"/>
    <w:rsid w:val="003337DF"/>
    <w:rsid w:val="00337DA8"/>
    <w:rsid w:val="00343340"/>
    <w:rsid w:val="0034400E"/>
    <w:rsid w:val="003462E4"/>
    <w:rsid w:val="00347E5E"/>
    <w:rsid w:val="00350E18"/>
    <w:rsid w:val="003514EF"/>
    <w:rsid w:val="0035506C"/>
    <w:rsid w:val="00356DE6"/>
    <w:rsid w:val="003740E9"/>
    <w:rsid w:val="00377CC0"/>
    <w:rsid w:val="0038222A"/>
    <w:rsid w:val="00396140"/>
    <w:rsid w:val="00396DE7"/>
    <w:rsid w:val="003A0528"/>
    <w:rsid w:val="003A6B14"/>
    <w:rsid w:val="003A754D"/>
    <w:rsid w:val="003B537D"/>
    <w:rsid w:val="003B647D"/>
    <w:rsid w:val="003D0A53"/>
    <w:rsid w:val="003E21A8"/>
    <w:rsid w:val="003E4D52"/>
    <w:rsid w:val="003F1C81"/>
    <w:rsid w:val="004023DB"/>
    <w:rsid w:val="00407D66"/>
    <w:rsid w:val="00416A48"/>
    <w:rsid w:val="0042109F"/>
    <w:rsid w:val="00440742"/>
    <w:rsid w:val="00440A23"/>
    <w:rsid w:val="0046074F"/>
    <w:rsid w:val="004619A8"/>
    <w:rsid w:val="00461FD0"/>
    <w:rsid w:val="004643DC"/>
    <w:rsid w:val="00464E93"/>
    <w:rsid w:val="00470427"/>
    <w:rsid w:val="004733F0"/>
    <w:rsid w:val="00475C30"/>
    <w:rsid w:val="0047657D"/>
    <w:rsid w:val="00482903"/>
    <w:rsid w:val="00484172"/>
    <w:rsid w:val="004933AF"/>
    <w:rsid w:val="00493ADC"/>
    <w:rsid w:val="00493B9F"/>
    <w:rsid w:val="00495C06"/>
    <w:rsid w:val="00496F6F"/>
    <w:rsid w:val="004A4492"/>
    <w:rsid w:val="004C09D9"/>
    <w:rsid w:val="004C426A"/>
    <w:rsid w:val="004C67E2"/>
    <w:rsid w:val="004E1409"/>
    <w:rsid w:val="004E21FE"/>
    <w:rsid w:val="004E7E68"/>
    <w:rsid w:val="004F4FE6"/>
    <w:rsid w:val="004F5A72"/>
    <w:rsid w:val="00510AAD"/>
    <w:rsid w:val="005141C5"/>
    <w:rsid w:val="00517FCF"/>
    <w:rsid w:val="0052558E"/>
    <w:rsid w:val="005306FD"/>
    <w:rsid w:val="005356BF"/>
    <w:rsid w:val="00541AF0"/>
    <w:rsid w:val="00541CD4"/>
    <w:rsid w:val="00543664"/>
    <w:rsid w:val="0055365F"/>
    <w:rsid w:val="005742C6"/>
    <w:rsid w:val="00582419"/>
    <w:rsid w:val="005A078A"/>
    <w:rsid w:val="005A15E7"/>
    <w:rsid w:val="005A685D"/>
    <w:rsid w:val="005B575A"/>
    <w:rsid w:val="005C11C6"/>
    <w:rsid w:val="005C16AC"/>
    <w:rsid w:val="005C2948"/>
    <w:rsid w:val="005C65A9"/>
    <w:rsid w:val="005C691D"/>
    <w:rsid w:val="005C7847"/>
    <w:rsid w:val="005D2CB7"/>
    <w:rsid w:val="005E16F5"/>
    <w:rsid w:val="005E6C06"/>
    <w:rsid w:val="0061124D"/>
    <w:rsid w:val="006206AE"/>
    <w:rsid w:val="006215C5"/>
    <w:rsid w:val="006238C6"/>
    <w:rsid w:val="0063124F"/>
    <w:rsid w:val="00636956"/>
    <w:rsid w:val="00642EBC"/>
    <w:rsid w:val="00655014"/>
    <w:rsid w:val="006578C6"/>
    <w:rsid w:val="00665995"/>
    <w:rsid w:val="0067543A"/>
    <w:rsid w:val="00676B77"/>
    <w:rsid w:val="00684CD2"/>
    <w:rsid w:val="00684D37"/>
    <w:rsid w:val="00687E16"/>
    <w:rsid w:val="00693A6A"/>
    <w:rsid w:val="00695427"/>
    <w:rsid w:val="006A3089"/>
    <w:rsid w:val="006A3606"/>
    <w:rsid w:val="006A3808"/>
    <w:rsid w:val="006B105B"/>
    <w:rsid w:val="006D4FB9"/>
    <w:rsid w:val="006E04C8"/>
    <w:rsid w:val="007052BD"/>
    <w:rsid w:val="00712463"/>
    <w:rsid w:val="0071299A"/>
    <w:rsid w:val="007300F7"/>
    <w:rsid w:val="007418B4"/>
    <w:rsid w:val="0074361A"/>
    <w:rsid w:val="00754E45"/>
    <w:rsid w:val="007576A0"/>
    <w:rsid w:val="00761018"/>
    <w:rsid w:val="00762467"/>
    <w:rsid w:val="007626E6"/>
    <w:rsid w:val="00765F20"/>
    <w:rsid w:val="00771A02"/>
    <w:rsid w:val="0077281C"/>
    <w:rsid w:val="00784D75"/>
    <w:rsid w:val="00786260"/>
    <w:rsid w:val="00786B82"/>
    <w:rsid w:val="007A2A23"/>
    <w:rsid w:val="007A6788"/>
    <w:rsid w:val="007A7289"/>
    <w:rsid w:val="007B0630"/>
    <w:rsid w:val="007B0707"/>
    <w:rsid w:val="007B1E67"/>
    <w:rsid w:val="007B2BB5"/>
    <w:rsid w:val="007B356F"/>
    <w:rsid w:val="007B4331"/>
    <w:rsid w:val="007C315B"/>
    <w:rsid w:val="007D2392"/>
    <w:rsid w:val="007D7F9B"/>
    <w:rsid w:val="007E1409"/>
    <w:rsid w:val="007E7FEB"/>
    <w:rsid w:val="007F2F77"/>
    <w:rsid w:val="007F39D9"/>
    <w:rsid w:val="008024F4"/>
    <w:rsid w:val="00804330"/>
    <w:rsid w:val="008260DF"/>
    <w:rsid w:val="00826140"/>
    <w:rsid w:val="0083016B"/>
    <w:rsid w:val="00831226"/>
    <w:rsid w:val="00831EB3"/>
    <w:rsid w:val="00833DAE"/>
    <w:rsid w:val="00833DE9"/>
    <w:rsid w:val="00834171"/>
    <w:rsid w:val="00834A4D"/>
    <w:rsid w:val="00834B04"/>
    <w:rsid w:val="0084060A"/>
    <w:rsid w:val="00847353"/>
    <w:rsid w:val="00854D24"/>
    <w:rsid w:val="00855675"/>
    <w:rsid w:val="008671C9"/>
    <w:rsid w:val="008750F6"/>
    <w:rsid w:val="00877A67"/>
    <w:rsid w:val="008960D9"/>
    <w:rsid w:val="008A0FC6"/>
    <w:rsid w:val="008A13DF"/>
    <w:rsid w:val="008A4E6C"/>
    <w:rsid w:val="008B5197"/>
    <w:rsid w:val="008D5658"/>
    <w:rsid w:val="008E0B1F"/>
    <w:rsid w:val="008E4E43"/>
    <w:rsid w:val="008F129D"/>
    <w:rsid w:val="008F31A3"/>
    <w:rsid w:val="009011E9"/>
    <w:rsid w:val="009057CC"/>
    <w:rsid w:val="009139AC"/>
    <w:rsid w:val="00916A42"/>
    <w:rsid w:val="009208E4"/>
    <w:rsid w:val="00921E9E"/>
    <w:rsid w:val="00922FD2"/>
    <w:rsid w:val="00926238"/>
    <w:rsid w:val="00926FE7"/>
    <w:rsid w:val="00934BC5"/>
    <w:rsid w:val="009376E5"/>
    <w:rsid w:val="009415B3"/>
    <w:rsid w:val="00951349"/>
    <w:rsid w:val="00952A46"/>
    <w:rsid w:val="00953E00"/>
    <w:rsid w:val="00967277"/>
    <w:rsid w:val="00971CC5"/>
    <w:rsid w:val="009745F7"/>
    <w:rsid w:val="00975CC9"/>
    <w:rsid w:val="0098231D"/>
    <w:rsid w:val="009853C4"/>
    <w:rsid w:val="009B2621"/>
    <w:rsid w:val="009B5A1C"/>
    <w:rsid w:val="009B792E"/>
    <w:rsid w:val="009D2751"/>
    <w:rsid w:val="009D7138"/>
    <w:rsid w:val="009D7673"/>
    <w:rsid w:val="009E3AFB"/>
    <w:rsid w:val="009E4066"/>
    <w:rsid w:val="009E6E95"/>
    <w:rsid w:val="009F294A"/>
    <w:rsid w:val="009F2A82"/>
    <w:rsid w:val="009F63FB"/>
    <w:rsid w:val="00A03406"/>
    <w:rsid w:val="00A13C82"/>
    <w:rsid w:val="00A1550A"/>
    <w:rsid w:val="00A340DF"/>
    <w:rsid w:val="00A40BDD"/>
    <w:rsid w:val="00A429E9"/>
    <w:rsid w:val="00A442A0"/>
    <w:rsid w:val="00A44B25"/>
    <w:rsid w:val="00A44F26"/>
    <w:rsid w:val="00A558BF"/>
    <w:rsid w:val="00A642EB"/>
    <w:rsid w:val="00A75978"/>
    <w:rsid w:val="00A84368"/>
    <w:rsid w:val="00A908F1"/>
    <w:rsid w:val="00A92E00"/>
    <w:rsid w:val="00A93047"/>
    <w:rsid w:val="00A938ED"/>
    <w:rsid w:val="00AA601D"/>
    <w:rsid w:val="00AA76A7"/>
    <w:rsid w:val="00AB0A6A"/>
    <w:rsid w:val="00AB2C1E"/>
    <w:rsid w:val="00AB4A57"/>
    <w:rsid w:val="00AB4BF0"/>
    <w:rsid w:val="00AC4930"/>
    <w:rsid w:val="00AC49A1"/>
    <w:rsid w:val="00AD0A93"/>
    <w:rsid w:val="00AD3066"/>
    <w:rsid w:val="00AD33E9"/>
    <w:rsid w:val="00AD7074"/>
    <w:rsid w:val="00AE101B"/>
    <w:rsid w:val="00AE151A"/>
    <w:rsid w:val="00AE1D60"/>
    <w:rsid w:val="00AF36D6"/>
    <w:rsid w:val="00AF3A53"/>
    <w:rsid w:val="00B20CAE"/>
    <w:rsid w:val="00B21842"/>
    <w:rsid w:val="00B21C55"/>
    <w:rsid w:val="00B220CC"/>
    <w:rsid w:val="00B249B3"/>
    <w:rsid w:val="00B25094"/>
    <w:rsid w:val="00B26E8E"/>
    <w:rsid w:val="00B36ABB"/>
    <w:rsid w:val="00B57F51"/>
    <w:rsid w:val="00B6059D"/>
    <w:rsid w:val="00B62E2D"/>
    <w:rsid w:val="00B707B4"/>
    <w:rsid w:val="00B84A35"/>
    <w:rsid w:val="00B84C27"/>
    <w:rsid w:val="00B93E06"/>
    <w:rsid w:val="00B94AFB"/>
    <w:rsid w:val="00B97A86"/>
    <w:rsid w:val="00BB2273"/>
    <w:rsid w:val="00BB66F5"/>
    <w:rsid w:val="00BC098D"/>
    <w:rsid w:val="00BC7A18"/>
    <w:rsid w:val="00BE4F33"/>
    <w:rsid w:val="00BF0844"/>
    <w:rsid w:val="00BF162B"/>
    <w:rsid w:val="00BF2A3B"/>
    <w:rsid w:val="00BF2F3B"/>
    <w:rsid w:val="00C10D39"/>
    <w:rsid w:val="00C12433"/>
    <w:rsid w:val="00C20A38"/>
    <w:rsid w:val="00C22CA4"/>
    <w:rsid w:val="00C27012"/>
    <w:rsid w:val="00C318A5"/>
    <w:rsid w:val="00C344BA"/>
    <w:rsid w:val="00C45356"/>
    <w:rsid w:val="00C50FF5"/>
    <w:rsid w:val="00C700A6"/>
    <w:rsid w:val="00C7260B"/>
    <w:rsid w:val="00C779D2"/>
    <w:rsid w:val="00C805A7"/>
    <w:rsid w:val="00C84F5F"/>
    <w:rsid w:val="00C973F1"/>
    <w:rsid w:val="00CA2BB6"/>
    <w:rsid w:val="00CA632C"/>
    <w:rsid w:val="00CA715D"/>
    <w:rsid w:val="00CB0898"/>
    <w:rsid w:val="00CB14BA"/>
    <w:rsid w:val="00CB6181"/>
    <w:rsid w:val="00CC0614"/>
    <w:rsid w:val="00CC5551"/>
    <w:rsid w:val="00CD0D41"/>
    <w:rsid w:val="00CD32E4"/>
    <w:rsid w:val="00CD6BDB"/>
    <w:rsid w:val="00CE22C2"/>
    <w:rsid w:val="00CE4537"/>
    <w:rsid w:val="00CE497F"/>
    <w:rsid w:val="00CE58D3"/>
    <w:rsid w:val="00CF09B1"/>
    <w:rsid w:val="00CF3289"/>
    <w:rsid w:val="00CF392C"/>
    <w:rsid w:val="00CF6A6F"/>
    <w:rsid w:val="00D0265F"/>
    <w:rsid w:val="00D0564D"/>
    <w:rsid w:val="00D06DE5"/>
    <w:rsid w:val="00D14C96"/>
    <w:rsid w:val="00D20811"/>
    <w:rsid w:val="00D36AA4"/>
    <w:rsid w:val="00D4798B"/>
    <w:rsid w:val="00D52092"/>
    <w:rsid w:val="00D55E04"/>
    <w:rsid w:val="00D621FF"/>
    <w:rsid w:val="00D76878"/>
    <w:rsid w:val="00D849A4"/>
    <w:rsid w:val="00D850E9"/>
    <w:rsid w:val="00D90DB9"/>
    <w:rsid w:val="00D91B90"/>
    <w:rsid w:val="00D93C01"/>
    <w:rsid w:val="00DA2770"/>
    <w:rsid w:val="00DA3691"/>
    <w:rsid w:val="00DB2A97"/>
    <w:rsid w:val="00DB400A"/>
    <w:rsid w:val="00DB7B0D"/>
    <w:rsid w:val="00DC1629"/>
    <w:rsid w:val="00DD0C34"/>
    <w:rsid w:val="00DD1D09"/>
    <w:rsid w:val="00DD7DA1"/>
    <w:rsid w:val="00DE3838"/>
    <w:rsid w:val="00DE418C"/>
    <w:rsid w:val="00DE78BA"/>
    <w:rsid w:val="00E022F6"/>
    <w:rsid w:val="00E2043C"/>
    <w:rsid w:val="00E22E45"/>
    <w:rsid w:val="00E23676"/>
    <w:rsid w:val="00E310D8"/>
    <w:rsid w:val="00E32D12"/>
    <w:rsid w:val="00E3618D"/>
    <w:rsid w:val="00E37F19"/>
    <w:rsid w:val="00E40652"/>
    <w:rsid w:val="00E412A9"/>
    <w:rsid w:val="00E669AE"/>
    <w:rsid w:val="00E6771F"/>
    <w:rsid w:val="00E72638"/>
    <w:rsid w:val="00E75CED"/>
    <w:rsid w:val="00E80033"/>
    <w:rsid w:val="00E8399F"/>
    <w:rsid w:val="00E868A3"/>
    <w:rsid w:val="00E91604"/>
    <w:rsid w:val="00E95093"/>
    <w:rsid w:val="00EA1A0D"/>
    <w:rsid w:val="00EA50E1"/>
    <w:rsid w:val="00EA5C92"/>
    <w:rsid w:val="00EB3099"/>
    <w:rsid w:val="00EB3B17"/>
    <w:rsid w:val="00EB65DB"/>
    <w:rsid w:val="00EC2C23"/>
    <w:rsid w:val="00ED25F3"/>
    <w:rsid w:val="00ED36A1"/>
    <w:rsid w:val="00ED45BA"/>
    <w:rsid w:val="00EF7C2F"/>
    <w:rsid w:val="00F03616"/>
    <w:rsid w:val="00F062BE"/>
    <w:rsid w:val="00F069DA"/>
    <w:rsid w:val="00F107E9"/>
    <w:rsid w:val="00F11D46"/>
    <w:rsid w:val="00F1252A"/>
    <w:rsid w:val="00F170C5"/>
    <w:rsid w:val="00F179B6"/>
    <w:rsid w:val="00F23EF3"/>
    <w:rsid w:val="00F27687"/>
    <w:rsid w:val="00F27AAF"/>
    <w:rsid w:val="00F367A7"/>
    <w:rsid w:val="00F42183"/>
    <w:rsid w:val="00F4778B"/>
    <w:rsid w:val="00F47B31"/>
    <w:rsid w:val="00F5048A"/>
    <w:rsid w:val="00F53570"/>
    <w:rsid w:val="00F553BB"/>
    <w:rsid w:val="00F67C4C"/>
    <w:rsid w:val="00F7622A"/>
    <w:rsid w:val="00F858B6"/>
    <w:rsid w:val="00F876A6"/>
    <w:rsid w:val="00F93915"/>
    <w:rsid w:val="00F97222"/>
    <w:rsid w:val="00FB30AF"/>
    <w:rsid w:val="00FB3AC0"/>
    <w:rsid w:val="00FC69E2"/>
    <w:rsid w:val="00FD7F18"/>
    <w:rsid w:val="00FE39BC"/>
    <w:rsid w:val="00FE3A29"/>
    <w:rsid w:val="00FF59C2"/>
    <w:rsid w:val="00FF7401"/>
    <w:rsid w:val="00FF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9E5DB18"/>
  <w15:docId w15:val="{8281D4F8-DA95-44E8-9DB2-0330F677B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1AC"/>
  </w:style>
  <w:style w:type="paragraph" w:styleId="Ttulo1">
    <w:name w:val="heading 1"/>
    <w:aliases w:val="Kerridge Heading 1"/>
    <w:basedOn w:val="Normal"/>
    <w:next w:val="Normal"/>
    <w:link w:val="Ttulo1Car"/>
    <w:qFormat/>
    <w:rsid w:val="00493A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aliases w:val="Kerridge header 2"/>
    <w:basedOn w:val="Ttulo1"/>
    <w:next w:val="Normal"/>
    <w:link w:val="Ttulo2Car"/>
    <w:qFormat/>
    <w:rsid w:val="006A3089"/>
    <w:pPr>
      <w:keepLines w:val="0"/>
      <w:numPr>
        <w:ilvl w:val="1"/>
        <w:numId w:val="4"/>
      </w:numPr>
      <w:overflowPunct w:val="0"/>
      <w:autoSpaceDE w:val="0"/>
      <w:autoSpaceDN w:val="0"/>
      <w:adjustRightInd w:val="0"/>
      <w:spacing w:before="0" w:line="240" w:lineRule="auto"/>
      <w:textAlignment w:val="baseline"/>
      <w:outlineLvl w:val="1"/>
    </w:pPr>
    <w:rPr>
      <w:rFonts w:asciiTheme="minorHAnsi" w:eastAsia="Times New Roman" w:hAnsiTheme="minorHAnsi" w:cs="Arial"/>
      <w:bCs w:val="0"/>
      <w:color w:val="auto"/>
      <w:kern w:val="28"/>
    </w:rPr>
  </w:style>
  <w:style w:type="paragraph" w:styleId="Ttulo3">
    <w:name w:val="heading 3"/>
    <w:basedOn w:val="Ttulo2"/>
    <w:next w:val="Normal"/>
    <w:link w:val="Ttulo3Car"/>
    <w:qFormat/>
    <w:rsid w:val="00337DA8"/>
    <w:pPr>
      <w:tabs>
        <w:tab w:val="num" w:pos="720"/>
      </w:tabs>
      <w:spacing w:after="120"/>
      <w:ind w:left="720"/>
      <w:outlineLvl w:val="2"/>
    </w:pPr>
    <w:rPr>
      <w:snapToGrid w:val="0"/>
      <w:sz w:val="20"/>
      <w:u w:val="single"/>
    </w:rPr>
  </w:style>
  <w:style w:type="paragraph" w:styleId="Ttulo4">
    <w:name w:val="heading 4"/>
    <w:basedOn w:val="Ttulo3"/>
    <w:next w:val="Normal"/>
    <w:link w:val="Ttulo4Car"/>
    <w:qFormat/>
    <w:rsid w:val="00337DA8"/>
    <w:pPr>
      <w:tabs>
        <w:tab w:val="clear" w:pos="720"/>
        <w:tab w:val="num" w:pos="864"/>
      </w:tabs>
      <w:ind w:left="864" w:hanging="864"/>
      <w:outlineLvl w:val="3"/>
    </w:pPr>
    <w:rPr>
      <w:u w:val="none"/>
    </w:rPr>
  </w:style>
  <w:style w:type="paragraph" w:styleId="Ttulo5">
    <w:name w:val="heading 5"/>
    <w:basedOn w:val="Normal"/>
    <w:next w:val="Normal"/>
    <w:link w:val="Ttulo5Car"/>
    <w:qFormat/>
    <w:rsid w:val="00337DA8"/>
    <w:pPr>
      <w:keepNext/>
      <w:keepLines/>
      <w:tabs>
        <w:tab w:val="num" w:pos="1008"/>
      </w:tabs>
      <w:spacing w:after="120" w:line="240" w:lineRule="auto"/>
      <w:ind w:left="1008" w:hanging="1008"/>
      <w:outlineLvl w:val="4"/>
    </w:pPr>
    <w:rPr>
      <w:rFonts w:ascii="Arial" w:eastAsia="Times New Roman" w:hAnsi="Arial" w:cs="Times New Roman"/>
      <w:i/>
      <w:color w:val="000000"/>
      <w:sz w:val="20"/>
      <w:szCs w:val="20"/>
      <w:lang w:val="en-GB"/>
    </w:rPr>
  </w:style>
  <w:style w:type="paragraph" w:styleId="Ttulo6">
    <w:name w:val="heading 6"/>
    <w:basedOn w:val="Normal"/>
    <w:next w:val="Normal"/>
    <w:link w:val="Ttulo6Car"/>
    <w:qFormat/>
    <w:rsid w:val="00337DA8"/>
    <w:pPr>
      <w:keepLines/>
      <w:tabs>
        <w:tab w:val="num" w:pos="1152"/>
      </w:tabs>
      <w:spacing w:before="240" w:after="60" w:line="240" w:lineRule="auto"/>
      <w:ind w:left="1152" w:hanging="1152"/>
      <w:outlineLvl w:val="5"/>
    </w:pPr>
    <w:rPr>
      <w:rFonts w:ascii="Arial" w:eastAsia="Times New Roman" w:hAnsi="Arial" w:cs="Times New Roman"/>
      <w:i/>
      <w:color w:val="000000"/>
      <w:szCs w:val="20"/>
      <w:lang w:val="en-GB"/>
    </w:rPr>
  </w:style>
  <w:style w:type="paragraph" w:styleId="Ttulo7">
    <w:name w:val="heading 7"/>
    <w:basedOn w:val="Normal"/>
    <w:next w:val="Normal"/>
    <w:link w:val="Ttulo7Car"/>
    <w:qFormat/>
    <w:rsid w:val="00337DA8"/>
    <w:pPr>
      <w:keepLines/>
      <w:tabs>
        <w:tab w:val="num" w:pos="1296"/>
      </w:tabs>
      <w:spacing w:before="240" w:after="60" w:line="240" w:lineRule="auto"/>
      <w:ind w:left="1296" w:hanging="1296"/>
      <w:outlineLvl w:val="6"/>
    </w:pPr>
    <w:rPr>
      <w:rFonts w:ascii="Arial" w:eastAsia="Times New Roman" w:hAnsi="Arial" w:cs="Times New Roman"/>
      <w:color w:val="000000"/>
      <w:sz w:val="20"/>
      <w:szCs w:val="20"/>
      <w:lang w:val="en-GB"/>
    </w:rPr>
  </w:style>
  <w:style w:type="paragraph" w:styleId="Ttulo8">
    <w:name w:val="heading 8"/>
    <w:basedOn w:val="Normal"/>
    <w:next w:val="Normal"/>
    <w:link w:val="Ttulo8Car"/>
    <w:qFormat/>
    <w:rsid w:val="00337DA8"/>
    <w:pPr>
      <w:keepLines/>
      <w:tabs>
        <w:tab w:val="num" w:pos="1440"/>
      </w:tabs>
      <w:spacing w:before="240" w:after="60" w:line="240" w:lineRule="auto"/>
      <w:ind w:left="1440" w:hanging="1440"/>
      <w:outlineLvl w:val="7"/>
    </w:pPr>
    <w:rPr>
      <w:rFonts w:ascii="Arial" w:eastAsia="Times New Roman" w:hAnsi="Arial" w:cs="Times New Roman"/>
      <w:i/>
      <w:color w:val="000000"/>
      <w:sz w:val="20"/>
      <w:szCs w:val="20"/>
      <w:lang w:val="en-GB"/>
    </w:rPr>
  </w:style>
  <w:style w:type="paragraph" w:styleId="Ttulo9">
    <w:name w:val="heading 9"/>
    <w:basedOn w:val="Normal"/>
    <w:next w:val="Normal"/>
    <w:link w:val="Ttulo9Car"/>
    <w:qFormat/>
    <w:rsid w:val="00337DA8"/>
    <w:pPr>
      <w:keepLines/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 w:cs="Times New Roman"/>
      <w:b/>
      <w:i/>
      <w:color w:val="000000"/>
      <w:sz w:val="18"/>
      <w:szCs w:val="20"/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C49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49A1"/>
  </w:style>
  <w:style w:type="paragraph" w:styleId="Piedepgina">
    <w:name w:val="footer"/>
    <w:basedOn w:val="Normal"/>
    <w:link w:val="PiedepginaCar"/>
    <w:unhideWhenUsed/>
    <w:rsid w:val="00AC49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AC49A1"/>
  </w:style>
  <w:style w:type="paragraph" w:styleId="Textodeglobo">
    <w:name w:val="Balloon Text"/>
    <w:basedOn w:val="Normal"/>
    <w:link w:val="TextodegloboCar"/>
    <w:uiPriority w:val="99"/>
    <w:semiHidden/>
    <w:unhideWhenUsed/>
    <w:rsid w:val="00AC4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49A1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96727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6727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rrafodelista">
    <w:name w:val="List Paragraph"/>
    <w:basedOn w:val="Normal"/>
    <w:uiPriority w:val="34"/>
    <w:qFormat/>
    <w:rsid w:val="000254E7"/>
    <w:pPr>
      <w:ind w:left="720"/>
      <w:contextualSpacing/>
    </w:pPr>
  </w:style>
  <w:style w:type="character" w:customStyle="1" w:styleId="Ttulo1Car">
    <w:name w:val="Título 1 Car"/>
    <w:aliases w:val="Kerridge Heading 1 Car"/>
    <w:basedOn w:val="Fuentedeprrafopredeter"/>
    <w:link w:val="Ttulo1"/>
    <w:rsid w:val="00493A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493ADC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qFormat/>
    <w:rsid w:val="00440742"/>
    <w:pPr>
      <w:tabs>
        <w:tab w:val="left" w:pos="880"/>
        <w:tab w:val="right" w:leader="dot" w:pos="9072"/>
      </w:tabs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qFormat/>
    <w:rsid w:val="00D0265F"/>
    <w:pPr>
      <w:tabs>
        <w:tab w:val="left" w:pos="440"/>
        <w:tab w:val="right" w:leader="dot" w:pos="9072"/>
      </w:tabs>
      <w:spacing w:after="100"/>
      <w:ind w:right="284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440742"/>
    <w:pPr>
      <w:tabs>
        <w:tab w:val="left" w:pos="1320"/>
        <w:tab w:val="right" w:leader="dot" w:pos="9072"/>
      </w:tabs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8260DF"/>
    <w:rPr>
      <w:color w:val="0000FF" w:themeColor="hyperlink"/>
      <w:u w:val="single"/>
    </w:rPr>
  </w:style>
  <w:style w:type="character" w:styleId="Nmerodepgina">
    <w:name w:val="page number"/>
    <w:rsid w:val="009853C4"/>
    <w:rPr>
      <w:rFonts w:ascii="Tahoma" w:hAnsi="Tahoma"/>
      <w:sz w:val="14"/>
    </w:rPr>
  </w:style>
  <w:style w:type="paragraph" w:styleId="Descripcin">
    <w:name w:val="caption"/>
    <w:basedOn w:val="Normal"/>
    <w:next w:val="Normal"/>
    <w:qFormat/>
    <w:rsid w:val="00ED45BA"/>
    <w:pPr>
      <w:framePr w:w="5324" w:h="5578" w:hRule="exact" w:hSpace="181" w:wrap="around" w:vAnchor="text" w:hAnchor="page" w:x="3054" w:y="195"/>
      <w:spacing w:after="0" w:line="216" w:lineRule="auto"/>
      <w:jc w:val="center"/>
    </w:pPr>
    <w:rPr>
      <w:rFonts w:ascii="Arial" w:eastAsia="Times New Roman" w:hAnsi="Arial" w:cs="Arial"/>
      <w:b/>
      <w:snapToGrid w:val="0"/>
      <w:sz w:val="44"/>
      <w:szCs w:val="56"/>
    </w:rPr>
  </w:style>
  <w:style w:type="paragraph" w:customStyle="1" w:styleId="TITREDOC">
    <w:name w:val="TITRE_DOC"/>
    <w:basedOn w:val="Normal"/>
    <w:qFormat/>
    <w:rsid w:val="00877A67"/>
    <w:pPr>
      <w:keepLines/>
      <w:spacing w:after="0" w:line="240" w:lineRule="auto"/>
      <w:jc w:val="center"/>
    </w:pPr>
    <w:rPr>
      <w:rFonts w:ascii="Arial" w:eastAsia="Times New Roman" w:hAnsi="Arial" w:cs="Arial"/>
      <w:b/>
      <w:bCs/>
      <w:color w:val="4C809B"/>
      <w:sz w:val="48"/>
      <w:szCs w:val="48"/>
      <w:lang w:val="fr-FR" w:eastAsia="fr-FR"/>
    </w:rPr>
  </w:style>
  <w:style w:type="paragraph" w:customStyle="1" w:styleId="RowSingle">
    <w:name w:val="Row Single"/>
    <w:basedOn w:val="Normal"/>
    <w:rsid w:val="00337DA8"/>
    <w:pPr>
      <w:keepLines/>
      <w:spacing w:before="20" w:after="20" w:line="240" w:lineRule="auto"/>
    </w:pPr>
    <w:rPr>
      <w:rFonts w:ascii="Arial" w:eastAsia="Times New Roman" w:hAnsi="Arial" w:cs="Times New Roman"/>
      <w:color w:val="000000"/>
      <w:sz w:val="18"/>
      <w:szCs w:val="18"/>
      <w:lang w:val="en-GB"/>
    </w:rPr>
  </w:style>
  <w:style w:type="paragraph" w:customStyle="1" w:styleId="RowTitle">
    <w:name w:val="Row Title"/>
    <w:basedOn w:val="Normal"/>
    <w:rsid w:val="00337DA8"/>
    <w:pPr>
      <w:keepLines/>
      <w:spacing w:before="60" w:after="60" w:line="240" w:lineRule="auto"/>
    </w:pPr>
    <w:rPr>
      <w:rFonts w:ascii="Arial" w:eastAsia="Times New Roman" w:hAnsi="Arial" w:cs="Arial"/>
      <w:b/>
      <w:color w:val="000000"/>
      <w:sz w:val="18"/>
      <w:szCs w:val="18"/>
      <w:lang w:val="en-GB"/>
    </w:rPr>
  </w:style>
  <w:style w:type="character" w:styleId="Textodelmarcadordeposicin">
    <w:name w:val="Placeholder Text"/>
    <w:basedOn w:val="Fuentedeprrafopredeter"/>
    <w:uiPriority w:val="99"/>
    <w:semiHidden/>
    <w:rsid w:val="00337DA8"/>
    <w:rPr>
      <w:color w:val="808080"/>
    </w:rPr>
  </w:style>
  <w:style w:type="character" w:styleId="Refdenotaalpie">
    <w:name w:val="footnote reference"/>
    <w:semiHidden/>
    <w:rsid w:val="00337DA8"/>
    <w:rPr>
      <w:vertAlign w:val="superscript"/>
    </w:rPr>
  </w:style>
  <w:style w:type="table" w:styleId="Tablaconcuadrcula">
    <w:name w:val="Table Grid"/>
    <w:basedOn w:val="Tablanormal"/>
    <w:rsid w:val="00337DA8"/>
    <w:pPr>
      <w:keepLines/>
      <w:spacing w:after="24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aliases w:val="Kerridge header 2 Car"/>
    <w:basedOn w:val="Fuentedeprrafopredeter"/>
    <w:link w:val="Ttulo2"/>
    <w:rsid w:val="006A3089"/>
    <w:rPr>
      <w:rFonts w:eastAsia="Times New Roman" w:cs="Arial"/>
      <w:b/>
      <w:kern w:val="28"/>
      <w:sz w:val="28"/>
      <w:szCs w:val="28"/>
    </w:rPr>
  </w:style>
  <w:style w:type="character" w:customStyle="1" w:styleId="Ttulo3Car">
    <w:name w:val="Título 3 Car"/>
    <w:basedOn w:val="Fuentedeprrafopredeter"/>
    <w:link w:val="Ttulo3"/>
    <w:rsid w:val="00337DA8"/>
    <w:rPr>
      <w:rFonts w:eastAsia="Times New Roman" w:cs="Arial"/>
      <w:b/>
      <w:snapToGrid w:val="0"/>
      <w:kern w:val="28"/>
      <w:sz w:val="20"/>
      <w:szCs w:val="28"/>
      <w:u w:val="single"/>
    </w:rPr>
  </w:style>
  <w:style w:type="character" w:customStyle="1" w:styleId="Ttulo4Car">
    <w:name w:val="Título 4 Car"/>
    <w:basedOn w:val="Fuentedeprrafopredeter"/>
    <w:link w:val="Ttulo4"/>
    <w:rsid w:val="00337DA8"/>
    <w:rPr>
      <w:rFonts w:eastAsia="Times New Roman" w:cs="Arial"/>
      <w:b/>
      <w:snapToGrid w:val="0"/>
      <w:kern w:val="28"/>
      <w:sz w:val="20"/>
      <w:szCs w:val="28"/>
    </w:rPr>
  </w:style>
  <w:style w:type="character" w:customStyle="1" w:styleId="Ttulo5Car">
    <w:name w:val="Título 5 Car"/>
    <w:basedOn w:val="Fuentedeprrafopredeter"/>
    <w:link w:val="Ttulo5"/>
    <w:rsid w:val="00337DA8"/>
    <w:rPr>
      <w:rFonts w:ascii="Arial" w:eastAsia="Times New Roman" w:hAnsi="Arial" w:cs="Times New Roman"/>
      <w:i/>
      <w:color w:val="000000"/>
      <w:sz w:val="20"/>
      <w:szCs w:val="20"/>
      <w:lang w:val="en-GB"/>
    </w:rPr>
  </w:style>
  <w:style w:type="character" w:customStyle="1" w:styleId="Ttulo6Car">
    <w:name w:val="Título 6 Car"/>
    <w:basedOn w:val="Fuentedeprrafopredeter"/>
    <w:link w:val="Ttulo6"/>
    <w:rsid w:val="00337DA8"/>
    <w:rPr>
      <w:rFonts w:ascii="Arial" w:eastAsia="Times New Roman" w:hAnsi="Arial" w:cs="Times New Roman"/>
      <w:i/>
      <w:color w:val="000000"/>
      <w:szCs w:val="20"/>
      <w:lang w:val="en-GB"/>
    </w:rPr>
  </w:style>
  <w:style w:type="character" w:customStyle="1" w:styleId="Ttulo7Car">
    <w:name w:val="Título 7 Car"/>
    <w:basedOn w:val="Fuentedeprrafopredeter"/>
    <w:link w:val="Ttulo7"/>
    <w:rsid w:val="00337DA8"/>
    <w:rPr>
      <w:rFonts w:ascii="Arial" w:eastAsia="Times New Roman" w:hAnsi="Arial" w:cs="Times New Roman"/>
      <w:color w:val="000000"/>
      <w:sz w:val="20"/>
      <w:szCs w:val="20"/>
      <w:lang w:val="en-GB"/>
    </w:rPr>
  </w:style>
  <w:style w:type="character" w:customStyle="1" w:styleId="Ttulo8Car">
    <w:name w:val="Título 8 Car"/>
    <w:basedOn w:val="Fuentedeprrafopredeter"/>
    <w:link w:val="Ttulo8"/>
    <w:rsid w:val="00337DA8"/>
    <w:rPr>
      <w:rFonts w:ascii="Arial" w:eastAsia="Times New Roman" w:hAnsi="Arial" w:cs="Times New Roman"/>
      <w:i/>
      <w:color w:val="000000"/>
      <w:sz w:val="20"/>
      <w:szCs w:val="20"/>
      <w:lang w:val="en-GB"/>
    </w:rPr>
  </w:style>
  <w:style w:type="character" w:customStyle="1" w:styleId="Ttulo9Car">
    <w:name w:val="Título 9 Car"/>
    <w:basedOn w:val="Fuentedeprrafopredeter"/>
    <w:link w:val="Ttulo9"/>
    <w:rsid w:val="00337DA8"/>
    <w:rPr>
      <w:rFonts w:ascii="Arial" w:eastAsia="Times New Roman" w:hAnsi="Arial" w:cs="Times New Roman"/>
      <w:b/>
      <w:i/>
      <w:color w:val="000000"/>
      <w:sz w:val="18"/>
      <w:szCs w:val="20"/>
      <w:lang w:val="en-GB"/>
    </w:rPr>
  </w:style>
  <w:style w:type="paragraph" w:customStyle="1" w:styleId="NormalEnd">
    <w:name w:val="Normal End"/>
    <w:basedOn w:val="Normal"/>
    <w:rsid w:val="00337DA8"/>
    <w:pPr>
      <w:keepLines/>
      <w:spacing w:after="480" w:line="240" w:lineRule="auto"/>
    </w:pPr>
    <w:rPr>
      <w:rFonts w:ascii="Arial" w:eastAsia="Times New Roman" w:hAnsi="Arial" w:cs="Times New Roman"/>
      <w:color w:val="000000"/>
      <w:sz w:val="20"/>
      <w:szCs w:val="20"/>
      <w:lang w:val="en-GB"/>
    </w:rPr>
  </w:style>
  <w:style w:type="paragraph" w:customStyle="1" w:styleId="HeadingNoNum">
    <w:name w:val="Heading No Num"/>
    <w:next w:val="Normal"/>
    <w:rsid w:val="00337DA8"/>
    <w:pPr>
      <w:pageBreakBefore/>
    </w:pPr>
    <w:rPr>
      <w:rFonts w:ascii="Arial" w:eastAsia="Times New Roman" w:hAnsi="Arial" w:cs="Times New Roman"/>
      <w:b/>
      <w:kern w:val="28"/>
      <w:sz w:val="24"/>
      <w:szCs w:val="20"/>
      <w:lang w:val="en-GB"/>
    </w:rPr>
  </w:style>
  <w:style w:type="paragraph" w:customStyle="1" w:styleId="NormalNoneIndentBull">
    <w:name w:val="Normal None Indent Bull"/>
    <w:basedOn w:val="Normal"/>
    <w:rsid w:val="00337DA8"/>
    <w:pPr>
      <w:keepLines/>
      <w:numPr>
        <w:numId w:val="1"/>
      </w:numPr>
      <w:spacing w:after="0" w:line="240" w:lineRule="auto"/>
    </w:pPr>
    <w:rPr>
      <w:rFonts w:ascii="Arial" w:eastAsia="Times New Roman" w:hAnsi="Arial" w:cs="Times New Roman"/>
      <w:snapToGrid w:val="0"/>
      <w:color w:val="000000"/>
      <w:sz w:val="20"/>
      <w:szCs w:val="20"/>
      <w:lang w:val="en-GB"/>
    </w:rPr>
  </w:style>
  <w:style w:type="paragraph" w:customStyle="1" w:styleId="NormalEndIndentBull">
    <w:name w:val="Normal End Indent Bull"/>
    <w:basedOn w:val="NormalNoneIndentBull"/>
    <w:rsid w:val="00337DA8"/>
    <w:pPr>
      <w:numPr>
        <w:numId w:val="2"/>
      </w:numPr>
      <w:spacing w:after="480"/>
    </w:pPr>
  </w:style>
  <w:style w:type="paragraph" w:customStyle="1" w:styleId="Bullet">
    <w:name w:val="Bullet"/>
    <w:basedOn w:val="Normal"/>
    <w:rsid w:val="008D5658"/>
    <w:pPr>
      <w:numPr>
        <w:numId w:val="3"/>
      </w:num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Sangradetextonormal">
    <w:name w:val="Body Text Indent"/>
    <w:basedOn w:val="Normal"/>
    <w:link w:val="SangradetextonormalCar"/>
    <w:semiHidden/>
    <w:rsid w:val="00971CC5"/>
    <w:pPr>
      <w:spacing w:after="0" w:line="240" w:lineRule="auto"/>
      <w:ind w:left="1701"/>
    </w:pPr>
    <w:rPr>
      <w:rFonts w:ascii="Arial" w:eastAsia="Times New Roman" w:hAnsi="Arial" w:cs="Times New Roman"/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971CC5"/>
    <w:rPr>
      <w:rFonts w:ascii="Arial" w:eastAsia="Times New Roman" w:hAnsi="Arial" w:cs="Times New Roman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5E16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77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C2CC0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871DC"/>
    <w:rPr>
      <w:i/>
      <w:iCs/>
    </w:rPr>
  </w:style>
  <w:style w:type="character" w:customStyle="1" w:styleId="pre">
    <w:name w:val="pre"/>
    <w:basedOn w:val="Fuentedeprrafopredeter"/>
    <w:rsid w:val="00826140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578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578C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A1A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2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8696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33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740185">
              <w:marLeft w:val="0"/>
              <w:marRight w:val="0"/>
              <w:marTop w:val="0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961108">
          <w:marLeft w:val="0"/>
          <w:marRight w:val="0"/>
          <w:marTop w:val="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20031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9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6696">
                      <w:marLeft w:val="-75"/>
                      <w:marRight w:val="-7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39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862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191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424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174789">
          <w:marLeft w:val="0"/>
          <w:marRight w:val="0"/>
          <w:marTop w:val="300"/>
          <w:marBottom w:val="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272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03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0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4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89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31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440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199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504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170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00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76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29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1652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084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857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624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35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496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89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724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455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469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672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00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540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21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412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91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05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059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24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759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960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010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86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524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53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0330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614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5802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64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95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320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853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869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1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432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124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644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7508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67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042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925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24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558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64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5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051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407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316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046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7318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69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47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093111">
                      <w:marLeft w:val="-150"/>
                      <w:marRight w:val="-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60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81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0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82019">
                                      <w:marLeft w:val="-75"/>
                                      <w:marRight w:val="-7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76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02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230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7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9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2059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14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887790">
                          <w:marLeft w:val="-188"/>
                          <w:marRight w:val="-188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729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7010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9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9568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029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ersonal%20CDK\HORAS%20DE%20FORMACION%20INTERNA\GU_M&#243;dulo_TituloDocum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F481B87BFD9042B57571C53D80B7C6" ma:contentTypeVersion="0" ma:contentTypeDescription="Crear nuevo documento." ma:contentTypeScope="" ma:versionID="2a0697795811ac8d989a459990af4510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C62665-1306-4989-8692-3C897928CE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182B29-D486-4622-B58A-F4D7173B38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5EB4E5DE-05B4-4191-9240-3619F23D9612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88D7E073-2485-40ED-B045-5DBBB59EA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GU_Módulo_TituloDocumento.dotx</Template>
  <TotalTime>20270</TotalTime>
  <Pages>10</Pages>
  <Words>1422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ADP</Company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susanaA A</dc:creator>
  <cp:keywords/>
  <dc:description/>
  <cp:lastModifiedBy>Natalia Alonso</cp:lastModifiedBy>
  <cp:revision>49</cp:revision>
  <cp:lastPrinted>2020-05-07T10:02:00Z</cp:lastPrinted>
  <dcterms:created xsi:type="dcterms:W3CDTF">2019-12-27T10:10:00Z</dcterms:created>
  <dcterms:modified xsi:type="dcterms:W3CDTF">2020-05-07T10:34:00Z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0x01010019F481B87BFD9042B57571C53D80B7C6</vt:lpwstr>
  </property>
</Properties>
</file>